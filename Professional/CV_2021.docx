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BE2D65" w14:paraId="5A8AF297" w14:textId="77777777" w:rsidTr="00007728">
        <w:trPr>
          <w:trHeight w:hRule="exact" w:val="1800"/>
        </w:trPr>
        <w:tc>
          <w:tcPr>
            <w:tcW w:w="9360" w:type="dxa"/>
            <w:tcMar>
              <w:top w:w="0" w:type="dxa"/>
              <w:bottom w:w="0" w:type="dxa"/>
            </w:tcMar>
          </w:tcPr>
          <w:p w14:paraId="4A1F9892" w14:textId="4761FFA6" w:rsidR="00692703" w:rsidRPr="003D7672" w:rsidRDefault="003D7672" w:rsidP="00913946">
            <w:pPr>
              <w:pStyle w:val="Title"/>
              <w:rPr>
                <w:lang w:val="nl-NL"/>
              </w:rPr>
            </w:pPr>
            <w:r w:rsidRPr="003D7672">
              <w:rPr>
                <w:lang w:val="nl-NL"/>
              </w:rPr>
              <w:t xml:space="preserve">mATEUSZ </w:t>
            </w:r>
            <w:r w:rsidRPr="003D7672">
              <w:rPr>
                <w:rStyle w:val="IntenseEmphasis"/>
                <w:lang w:val="nl-NL"/>
              </w:rPr>
              <w:t>Mierzejek</w:t>
            </w:r>
          </w:p>
          <w:p w14:paraId="392D034A" w14:textId="7B79E5A7" w:rsidR="00692703" w:rsidRPr="003D7672" w:rsidRDefault="003D7672" w:rsidP="00913946">
            <w:pPr>
              <w:pStyle w:val="ContactInfo"/>
              <w:contextualSpacing w:val="0"/>
              <w:rPr>
                <w:lang w:val="nl-NL"/>
              </w:rPr>
            </w:pPr>
            <w:r w:rsidRPr="003D7672">
              <w:rPr>
                <w:lang w:val="nl-NL"/>
              </w:rPr>
              <w:t>Superior de Beerstraat 8-03</w:t>
            </w:r>
            <w:r w:rsidR="00BE2D65">
              <w:rPr>
                <w:lang w:val="nl-NL"/>
              </w:rPr>
              <w:t xml:space="preserve">, </w:t>
            </w:r>
            <w:r w:rsidR="00A96151">
              <w:rPr>
                <w:lang w:val="nl-NL"/>
              </w:rPr>
              <w:t>5046HC</w:t>
            </w:r>
            <w:r w:rsidR="00BE2D65">
              <w:rPr>
                <w:lang w:val="nl-NL"/>
              </w:rPr>
              <w:t>, Tilburg</w:t>
            </w:r>
            <w:r w:rsidR="00692703" w:rsidRPr="003D7672">
              <w:rPr>
                <w:lang w:val="nl-NL"/>
              </w:rPr>
              <w:t xml:space="preserve"> </w:t>
            </w:r>
            <w:sdt>
              <w:sdtPr>
                <w:alias w:val="Divider dot:"/>
                <w:tag w:val="Divider dot:"/>
                <w:id w:val="-1459182552"/>
                <w:placeholder>
                  <w:docPart w:val="8BD5B7C36CD044F787BA061119302FA3"/>
                </w:placeholder>
                <w:temporary/>
                <w:showingPlcHdr/>
                <w15:appearance w15:val="hidden"/>
              </w:sdtPr>
              <w:sdtEndPr/>
              <w:sdtContent>
                <w:r w:rsidR="00692703" w:rsidRPr="003D7672">
                  <w:rPr>
                    <w:lang w:val="nl-NL"/>
                  </w:rPr>
                  <w:t>·</w:t>
                </w:r>
              </w:sdtContent>
            </w:sdt>
            <w:r w:rsidR="00692703" w:rsidRPr="003D7672">
              <w:rPr>
                <w:lang w:val="nl-NL"/>
              </w:rPr>
              <w:t xml:space="preserve"> </w:t>
            </w:r>
            <w:r w:rsidRPr="003D7672">
              <w:rPr>
                <w:lang w:val="nl-NL"/>
              </w:rPr>
              <w:t>+(31)6 46428090</w:t>
            </w:r>
          </w:p>
          <w:p w14:paraId="0B7321D9" w14:textId="77777777" w:rsidR="00692703" w:rsidRDefault="003D7672" w:rsidP="00913946">
            <w:pPr>
              <w:pStyle w:val="ContactInfoEmphasis"/>
              <w:contextualSpacing w:val="0"/>
              <w:rPr>
                <w:lang w:val="nl-NL"/>
              </w:rPr>
            </w:pPr>
            <w:r w:rsidRPr="003D7672">
              <w:rPr>
                <w:lang w:val="nl-NL"/>
              </w:rPr>
              <w:t>imattdesign@gmail.com</w:t>
            </w:r>
            <w:r w:rsidR="00692703" w:rsidRPr="003D7672">
              <w:rPr>
                <w:lang w:val="nl-NL"/>
              </w:rPr>
              <w:t xml:space="preserve"> </w:t>
            </w:r>
            <w:sdt>
              <w:sdtPr>
                <w:alias w:val="Divider dot:"/>
                <w:tag w:val="Divider dot:"/>
                <w:id w:val="2000459528"/>
                <w:placeholder>
                  <w:docPart w:val="15DD5265BEE54726AFD190743FDD30BC"/>
                </w:placeholder>
                <w:temporary/>
                <w:showingPlcHdr/>
                <w15:appearance w15:val="hidden"/>
              </w:sdtPr>
              <w:sdtEndPr/>
              <w:sdtContent>
                <w:r w:rsidR="00692703" w:rsidRPr="003D7672">
                  <w:rPr>
                    <w:lang w:val="nl-NL"/>
                  </w:rPr>
                  <w:t>·</w:t>
                </w:r>
              </w:sdtContent>
            </w:sdt>
            <w:r w:rsidR="00692703" w:rsidRPr="003D7672">
              <w:rPr>
                <w:lang w:val="nl-NL"/>
              </w:rPr>
              <w:t xml:space="preserve"> </w:t>
            </w:r>
            <w:r w:rsidRPr="003D7672">
              <w:rPr>
                <w:lang w:val="nl-NL"/>
              </w:rPr>
              <w:t>mateusz-mierzejek-275689198</w:t>
            </w:r>
            <w:r w:rsidR="00692703" w:rsidRPr="003D7672">
              <w:rPr>
                <w:lang w:val="nl-NL"/>
              </w:rPr>
              <w:t xml:space="preserve"> </w:t>
            </w:r>
          </w:p>
          <w:p w14:paraId="0EE3F717" w14:textId="5AE62EA3" w:rsidR="00BE2D65" w:rsidRPr="00BE2D65" w:rsidRDefault="00BE2D65" w:rsidP="00BE2D65">
            <w:pPr>
              <w:tabs>
                <w:tab w:val="left" w:pos="8310"/>
              </w:tabs>
              <w:rPr>
                <w:lang w:val="nl-NL"/>
              </w:rPr>
            </w:pPr>
            <w:r>
              <w:rPr>
                <w:lang w:val="nl-NL"/>
              </w:rPr>
              <w:tab/>
            </w:r>
          </w:p>
        </w:tc>
      </w:tr>
      <w:tr w:rsidR="009571D8" w:rsidRPr="00B0202E" w14:paraId="73F75D32" w14:textId="77777777" w:rsidTr="00692703">
        <w:tc>
          <w:tcPr>
            <w:tcW w:w="9360" w:type="dxa"/>
            <w:tcMar>
              <w:top w:w="432" w:type="dxa"/>
            </w:tcMar>
          </w:tcPr>
          <w:p w14:paraId="1F895E67" w14:textId="06FE2666" w:rsidR="001755A8" w:rsidRPr="003D7672" w:rsidRDefault="003D7672" w:rsidP="00913946">
            <w:pPr>
              <w:rPr>
                <w:w w:val="108"/>
                <w:lang w:val="nl-NL"/>
              </w:rPr>
            </w:pPr>
            <w:r w:rsidRPr="00430176">
              <w:rPr>
                <w:w w:val="108"/>
                <w:lang w:val="nl-NL"/>
              </w:rPr>
              <w:t>Een</w:t>
            </w:r>
            <w:r w:rsidRPr="00430176">
              <w:rPr>
                <w:spacing w:val="5"/>
                <w:w w:val="108"/>
                <w:lang w:val="nl-NL"/>
              </w:rPr>
              <w:t xml:space="preserve"> </w:t>
            </w:r>
            <w:r w:rsidRPr="00430176">
              <w:rPr>
                <w:w w:val="108"/>
                <w:lang w:val="nl-NL"/>
              </w:rPr>
              <w:t>enthousiaste</w:t>
            </w:r>
            <w:r w:rsidRPr="00430176">
              <w:rPr>
                <w:spacing w:val="5"/>
                <w:w w:val="108"/>
                <w:lang w:val="nl-NL"/>
              </w:rPr>
              <w:t xml:space="preserve"> </w:t>
            </w:r>
            <w:r w:rsidRPr="00430176">
              <w:rPr>
                <w:w w:val="108"/>
                <w:lang w:val="nl-NL"/>
              </w:rPr>
              <w:t>en</w:t>
            </w:r>
            <w:r w:rsidRPr="00430176">
              <w:rPr>
                <w:spacing w:val="5"/>
                <w:w w:val="108"/>
                <w:lang w:val="nl-NL"/>
              </w:rPr>
              <w:t xml:space="preserve"> </w:t>
            </w:r>
            <w:r w:rsidRPr="00430176">
              <w:rPr>
                <w:w w:val="108"/>
                <w:lang w:val="nl-NL"/>
              </w:rPr>
              <w:t>gemotiveerde</w:t>
            </w:r>
            <w:r w:rsidRPr="00430176">
              <w:rPr>
                <w:spacing w:val="5"/>
                <w:w w:val="108"/>
                <w:lang w:val="nl-NL"/>
              </w:rPr>
              <w:t xml:space="preserve"> </w:t>
            </w:r>
            <w:r>
              <w:rPr>
                <w:w w:val="108"/>
                <w:lang w:val="nl-NL"/>
              </w:rPr>
              <w:t>software engineering student</w:t>
            </w:r>
            <w:r w:rsidRPr="00430176">
              <w:rPr>
                <w:spacing w:val="5"/>
                <w:w w:val="108"/>
                <w:lang w:val="nl-NL"/>
              </w:rPr>
              <w:t xml:space="preserve"> </w:t>
            </w:r>
            <w:r w:rsidRPr="00430176">
              <w:rPr>
                <w:w w:val="108"/>
                <w:lang w:val="nl-NL"/>
              </w:rPr>
              <w:t>die</w:t>
            </w:r>
            <w:r>
              <w:rPr>
                <w:w w:val="108"/>
                <w:lang w:val="nl-NL"/>
              </w:rPr>
              <w:t xml:space="preserve"> zich alvast aan het voorbereiden is voor de volgende grote stappen in zijn carierre. Tot op het heden ligt mijn expertise bij het ontwikkelen van full stack web applicaties. Ik wil mijn kennis graag uitbreiden in meerdere richtingen. Ik kijk van harte uit naar de exstatische en verbazingwekkende belevenissen die dit vakgebied te bieden heeft.</w:t>
            </w:r>
          </w:p>
        </w:tc>
      </w:tr>
    </w:tbl>
    <w:p w14:paraId="73BF47D0" w14:textId="684011E2" w:rsidR="004E01EB" w:rsidRPr="00CF1A49" w:rsidRDefault="009362CB" w:rsidP="004E01EB">
      <w:pPr>
        <w:pStyle w:val="Heading1"/>
      </w:pPr>
      <w:r>
        <w:t>Ervaring</w:t>
      </w:r>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1D0BF1" w:rsidRPr="00B0202E" w14:paraId="194C2AC0" w14:textId="77777777" w:rsidTr="003D7672">
        <w:tc>
          <w:tcPr>
            <w:tcW w:w="9290" w:type="dxa"/>
          </w:tcPr>
          <w:p w14:paraId="0C32F21F" w14:textId="0A919512" w:rsidR="001D0BF1" w:rsidRPr="003D7672" w:rsidRDefault="003D7672" w:rsidP="001D0BF1">
            <w:pPr>
              <w:pStyle w:val="Heading3"/>
              <w:contextualSpacing w:val="0"/>
              <w:outlineLvl w:val="2"/>
              <w:rPr>
                <w:lang w:val="nl-NL"/>
              </w:rPr>
            </w:pPr>
            <w:r w:rsidRPr="003D7672">
              <w:rPr>
                <w:lang w:val="nl-NL"/>
              </w:rPr>
              <w:t>01/2014</w:t>
            </w:r>
            <w:r w:rsidR="001D0BF1" w:rsidRPr="003D7672">
              <w:rPr>
                <w:lang w:val="nl-NL"/>
              </w:rPr>
              <w:t xml:space="preserve"> – </w:t>
            </w:r>
            <w:r w:rsidRPr="003D7672">
              <w:rPr>
                <w:lang w:val="nl-NL"/>
              </w:rPr>
              <w:t>12/2015</w:t>
            </w:r>
          </w:p>
          <w:p w14:paraId="197F56F9" w14:textId="5116ED25" w:rsidR="001D0BF1" w:rsidRPr="003D7672" w:rsidRDefault="003D7672" w:rsidP="001D0BF1">
            <w:pPr>
              <w:pStyle w:val="Heading2"/>
              <w:contextualSpacing w:val="0"/>
              <w:outlineLvl w:val="1"/>
              <w:rPr>
                <w:lang w:val="nl-NL"/>
              </w:rPr>
            </w:pPr>
            <w:r w:rsidRPr="003D7672">
              <w:rPr>
                <w:lang w:val="nl-NL"/>
              </w:rPr>
              <w:t>kok/bediening</w:t>
            </w:r>
            <w:r w:rsidR="001D0BF1" w:rsidRPr="003D7672">
              <w:rPr>
                <w:lang w:val="nl-NL"/>
              </w:rPr>
              <w:t xml:space="preserve">, </w:t>
            </w:r>
            <w:r w:rsidRPr="003D7672">
              <w:rPr>
                <w:rStyle w:val="SubtleReference"/>
                <w:lang w:val="nl-NL"/>
              </w:rPr>
              <w:t xml:space="preserve">La cubanita </w:t>
            </w:r>
            <w:r>
              <w:rPr>
                <w:rStyle w:val="SubtleReference"/>
                <w:lang w:val="nl-NL"/>
              </w:rPr>
              <w:t>(tilburg)</w:t>
            </w:r>
          </w:p>
          <w:p w14:paraId="56659B92" w14:textId="77777777" w:rsidR="001E3120" w:rsidRDefault="003D7672" w:rsidP="001D0BF1">
            <w:pPr>
              <w:rPr>
                <w:w w:val="106"/>
                <w:lang w:val="nl-NL"/>
              </w:rPr>
            </w:pPr>
            <w:r w:rsidRPr="00430176">
              <w:rPr>
                <w:w w:val="107"/>
                <w:lang w:val="nl-NL"/>
              </w:rPr>
              <w:t>Als</w:t>
            </w:r>
            <w:r w:rsidRPr="00430176">
              <w:rPr>
                <w:spacing w:val="5"/>
                <w:w w:val="107"/>
                <w:lang w:val="nl-NL"/>
              </w:rPr>
              <w:t xml:space="preserve"> </w:t>
            </w:r>
            <w:r w:rsidRPr="00430176">
              <w:rPr>
                <w:w w:val="107"/>
                <w:lang w:val="nl-NL"/>
              </w:rPr>
              <w:t>medewerker</w:t>
            </w:r>
            <w:r w:rsidRPr="00430176">
              <w:rPr>
                <w:spacing w:val="5"/>
                <w:w w:val="107"/>
                <w:lang w:val="nl-NL"/>
              </w:rPr>
              <w:t xml:space="preserve"> </w:t>
            </w:r>
            <w:r w:rsidRPr="00430176">
              <w:rPr>
                <w:w w:val="107"/>
                <w:lang w:val="nl-NL"/>
              </w:rPr>
              <w:t>bij</w:t>
            </w:r>
            <w:r w:rsidRPr="00430176">
              <w:rPr>
                <w:spacing w:val="5"/>
                <w:w w:val="107"/>
                <w:lang w:val="nl-NL"/>
              </w:rPr>
              <w:t xml:space="preserve"> </w:t>
            </w:r>
            <w:r w:rsidRPr="00430176">
              <w:rPr>
                <w:w w:val="107"/>
                <w:lang w:val="nl-NL"/>
              </w:rPr>
              <w:t>La</w:t>
            </w:r>
            <w:r w:rsidRPr="00430176">
              <w:rPr>
                <w:spacing w:val="5"/>
                <w:w w:val="107"/>
                <w:lang w:val="nl-NL"/>
              </w:rPr>
              <w:t xml:space="preserve"> </w:t>
            </w:r>
            <w:r w:rsidRPr="00430176">
              <w:rPr>
                <w:w w:val="107"/>
                <w:lang w:val="nl-NL"/>
              </w:rPr>
              <w:t>Cubanita</w:t>
            </w:r>
            <w:r w:rsidRPr="00430176">
              <w:rPr>
                <w:spacing w:val="5"/>
                <w:w w:val="107"/>
                <w:lang w:val="nl-NL"/>
              </w:rPr>
              <w:t xml:space="preserve"> </w:t>
            </w:r>
            <w:r w:rsidRPr="00430176">
              <w:rPr>
                <w:w w:val="107"/>
                <w:lang w:val="nl-NL"/>
              </w:rPr>
              <w:t>was</w:t>
            </w:r>
            <w:r w:rsidRPr="00430176">
              <w:rPr>
                <w:spacing w:val="5"/>
                <w:w w:val="107"/>
                <w:lang w:val="nl-NL"/>
              </w:rPr>
              <w:t xml:space="preserve"> </w:t>
            </w:r>
            <w:r w:rsidRPr="00430176">
              <w:rPr>
                <w:w w:val="107"/>
                <w:lang w:val="nl-NL"/>
              </w:rPr>
              <w:t>het</w:t>
            </w:r>
            <w:r w:rsidRPr="00430176">
              <w:rPr>
                <w:spacing w:val="5"/>
                <w:w w:val="107"/>
                <w:lang w:val="nl-NL"/>
              </w:rPr>
              <w:t xml:space="preserve"> </w:t>
            </w:r>
            <w:r w:rsidRPr="00430176">
              <w:rPr>
                <w:w w:val="107"/>
                <w:lang w:val="nl-NL"/>
              </w:rPr>
              <w:t>van</w:t>
            </w:r>
            <w:r w:rsidRPr="00430176">
              <w:rPr>
                <w:spacing w:val="5"/>
                <w:w w:val="107"/>
                <w:lang w:val="nl-NL"/>
              </w:rPr>
              <w:t xml:space="preserve"> </w:t>
            </w:r>
            <w:r w:rsidRPr="00430176">
              <w:rPr>
                <w:w w:val="107"/>
                <w:lang w:val="nl-NL"/>
              </w:rPr>
              <w:t>belang</w:t>
            </w:r>
            <w:r w:rsidRPr="00430176">
              <w:rPr>
                <w:spacing w:val="5"/>
                <w:w w:val="107"/>
                <w:lang w:val="nl-NL"/>
              </w:rPr>
              <w:t xml:space="preserve"> </w:t>
            </w:r>
            <w:r w:rsidRPr="00430176">
              <w:rPr>
                <w:w w:val="107"/>
                <w:lang w:val="nl-NL"/>
              </w:rPr>
              <w:t>om</w:t>
            </w:r>
            <w:r w:rsidRPr="00430176">
              <w:rPr>
                <w:spacing w:val="5"/>
                <w:w w:val="107"/>
                <w:lang w:val="nl-NL"/>
              </w:rPr>
              <w:t xml:space="preserve"> </w:t>
            </w:r>
            <w:r w:rsidRPr="00430176">
              <w:rPr>
                <w:w w:val="107"/>
                <w:lang w:val="nl-NL"/>
              </w:rPr>
              <w:t>efficiënt</w:t>
            </w:r>
            <w:r w:rsidRPr="00430176">
              <w:rPr>
                <w:spacing w:val="5"/>
                <w:w w:val="107"/>
                <w:lang w:val="nl-NL"/>
              </w:rPr>
              <w:t xml:space="preserve"> </w:t>
            </w:r>
            <w:r w:rsidRPr="00430176">
              <w:rPr>
                <w:w w:val="107"/>
                <w:lang w:val="nl-NL"/>
              </w:rPr>
              <w:t>en</w:t>
            </w:r>
            <w:r>
              <w:rPr>
                <w:w w:val="107"/>
                <w:lang w:val="nl-NL"/>
              </w:rPr>
              <w:t xml:space="preserve"> </w:t>
            </w:r>
            <w:r w:rsidRPr="00430176">
              <w:rPr>
                <w:w w:val="104"/>
                <w:lang w:val="nl-NL"/>
              </w:rPr>
              <w:t>nauwkeurig</w:t>
            </w:r>
            <w:r w:rsidRPr="00430176">
              <w:rPr>
                <w:spacing w:val="5"/>
                <w:w w:val="104"/>
                <w:lang w:val="nl-NL"/>
              </w:rPr>
              <w:t xml:space="preserve"> </w:t>
            </w:r>
            <w:r w:rsidRPr="00430176">
              <w:rPr>
                <w:w w:val="104"/>
                <w:lang w:val="nl-NL"/>
              </w:rPr>
              <w:t>ervoor</w:t>
            </w:r>
            <w:r w:rsidRPr="00430176">
              <w:rPr>
                <w:spacing w:val="5"/>
                <w:w w:val="104"/>
                <w:lang w:val="nl-NL"/>
              </w:rPr>
              <w:t xml:space="preserve"> </w:t>
            </w:r>
            <w:r w:rsidRPr="00430176">
              <w:rPr>
                <w:w w:val="104"/>
                <w:lang w:val="nl-NL"/>
              </w:rPr>
              <w:t>te</w:t>
            </w:r>
            <w:r>
              <w:rPr>
                <w:w w:val="104"/>
                <w:lang w:val="nl-NL"/>
              </w:rPr>
              <w:t xml:space="preserve"> </w:t>
            </w:r>
            <w:r w:rsidRPr="00430176">
              <w:rPr>
                <w:w w:val="104"/>
                <w:lang w:val="nl-NL"/>
              </w:rPr>
              <w:t>zorgen</w:t>
            </w:r>
            <w:r w:rsidRPr="00430176">
              <w:rPr>
                <w:spacing w:val="5"/>
                <w:w w:val="104"/>
                <w:lang w:val="nl-NL"/>
              </w:rPr>
              <w:t xml:space="preserve"> </w:t>
            </w:r>
            <w:r w:rsidRPr="00430176">
              <w:rPr>
                <w:w w:val="104"/>
                <w:lang w:val="nl-NL"/>
              </w:rPr>
              <w:t>dat</w:t>
            </w:r>
            <w:r w:rsidRPr="00430176">
              <w:rPr>
                <w:spacing w:val="5"/>
                <w:w w:val="104"/>
                <w:lang w:val="nl-NL"/>
              </w:rPr>
              <w:t xml:space="preserve"> </w:t>
            </w:r>
            <w:r w:rsidRPr="00430176">
              <w:rPr>
                <w:w w:val="104"/>
                <w:lang w:val="nl-NL"/>
              </w:rPr>
              <w:t>het</w:t>
            </w:r>
            <w:r w:rsidRPr="00430176">
              <w:rPr>
                <w:spacing w:val="5"/>
                <w:w w:val="104"/>
                <w:lang w:val="nl-NL"/>
              </w:rPr>
              <w:t xml:space="preserve"> </w:t>
            </w:r>
            <w:r w:rsidRPr="00430176">
              <w:rPr>
                <w:w w:val="104"/>
                <w:lang w:val="nl-NL"/>
              </w:rPr>
              <w:t>eten</w:t>
            </w:r>
            <w:r w:rsidRPr="00430176">
              <w:rPr>
                <w:spacing w:val="5"/>
                <w:w w:val="104"/>
                <w:lang w:val="nl-NL"/>
              </w:rPr>
              <w:t xml:space="preserve"> </w:t>
            </w:r>
            <w:r w:rsidRPr="00430176">
              <w:rPr>
                <w:w w:val="104"/>
                <w:lang w:val="nl-NL"/>
              </w:rPr>
              <w:t>op</w:t>
            </w:r>
            <w:r w:rsidRPr="00430176">
              <w:rPr>
                <w:spacing w:val="5"/>
                <w:w w:val="104"/>
                <w:lang w:val="nl-NL"/>
              </w:rPr>
              <w:t xml:space="preserve"> </w:t>
            </w:r>
            <w:r w:rsidRPr="00430176">
              <w:rPr>
                <w:w w:val="104"/>
                <w:lang w:val="nl-NL"/>
              </w:rPr>
              <w:t>de</w:t>
            </w:r>
            <w:r w:rsidRPr="00430176">
              <w:rPr>
                <w:spacing w:val="5"/>
                <w:w w:val="104"/>
                <w:lang w:val="nl-NL"/>
              </w:rPr>
              <w:t xml:space="preserve"> </w:t>
            </w:r>
            <w:r w:rsidRPr="00430176">
              <w:rPr>
                <w:w w:val="104"/>
                <w:lang w:val="nl-NL"/>
              </w:rPr>
              <w:t>juiste</w:t>
            </w:r>
            <w:r w:rsidRPr="00430176">
              <w:rPr>
                <w:spacing w:val="5"/>
                <w:w w:val="104"/>
                <w:lang w:val="nl-NL"/>
              </w:rPr>
              <w:t xml:space="preserve"> </w:t>
            </w:r>
            <w:r w:rsidRPr="00430176">
              <w:rPr>
                <w:w w:val="104"/>
                <w:lang w:val="nl-NL"/>
              </w:rPr>
              <w:t>manier</w:t>
            </w:r>
            <w:r w:rsidRPr="00430176">
              <w:rPr>
                <w:spacing w:val="5"/>
                <w:w w:val="104"/>
                <w:lang w:val="nl-NL"/>
              </w:rPr>
              <w:t xml:space="preserve"> </w:t>
            </w:r>
            <w:r w:rsidRPr="00430176">
              <w:rPr>
                <w:w w:val="104"/>
                <w:lang w:val="nl-NL"/>
              </w:rPr>
              <w:t>word</w:t>
            </w:r>
            <w:r>
              <w:rPr>
                <w:w w:val="104"/>
                <w:lang w:val="nl-NL"/>
              </w:rPr>
              <w:t xml:space="preserve"> </w:t>
            </w:r>
            <w:r w:rsidRPr="00430176">
              <w:rPr>
                <w:w w:val="107"/>
                <w:lang w:val="nl-NL"/>
              </w:rPr>
              <w:t>voorbereid</w:t>
            </w:r>
            <w:r w:rsidRPr="00430176">
              <w:rPr>
                <w:spacing w:val="5"/>
                <w:w w:val="107"/>
                <w:lang w:val="nl-NL"/>
              </w:rPr>
              <w:t xml:space="preserve"> </w:t>
            </w:r>
            <w:r w:rsidRPr="00430176">
              <w:rPr>
                <w:w w:val="107"/>
                <w:lang w:val="nl-NL"/>
              </w:rPr>
              <w:t>en</w:t>
            </w:r>
            <w:r w:rsidRPr="00430176">
              <w:rPr>
                <w:spacing w:val="5"/>
                <w:w w:val="107"/>
                <w:lang w:val="nl-NL"/>
              </w:rPr>
              <w:t xml:space="preserve"> </w:t>
            </w:r>
            <w:r w:rsidRPr="00430176">
              <w:rPr>
                <w:w w:val="107"/>
                <w:lang w:val="nl-NL"/>
              </w:rPr>
              <w:t>gepresenteerd.</w:t>
            </w:r>
            <w:r w:rsidRPr="00430176">
              <w:rPr>
                <w:spacing w:val="5"/>
                <w:w w:val="107"/>
                <w:lang w:val="nl-NL"/>
              </w:rPr>
              <w:t xml:space="preserve"> </w:t>
            </w:r>
            <w:r w:rsidRPr="00430176">
              <w:rPr>
                <w:w w:val="107"/>
                <w:lang w:val="nl-NL"/>
              </w:rPr>
              <w:t>Communicatie</w:t>
            </w:r>
            <w:r w:rsidRPr="00430176">
              <w:rPr>
                <w:spacing w:val="5"/>
                <w:w w:val="107"/>
                <w:lang w:val="nl-NL"/>
              </w:rPr>
              <w:t xml:space="preserve"> </w:t>
            </w:r>
            <w:r w:rsidRPr="00430176">
              <w:rPr>
                <w:w w:val="107"/>
                <w:lang w:val="nl-NL"/>
              </w:rPr>
              <w:t>is</w:t>
            </w:r>
            <w:r w:rsidRPr="00430176">
              <w:rPr>
                <w:spacing w:val="5"/>
                <w:w w:val="107"/>
                <w:lang w:val="nl-NL"/>
              </w:rPr>
              <w:t xml:space="preserve"> </w:t>
            </w:r>
            <w:r w:rsidRPr="00430176">
              <w:rPr>
                <w:w w:val="107"/>
                <w:lang w:val="nl-NL"/>
              </w:rPr>
              <w:t>noodzakelijk</w:t>
            </w:r>
            <w:r w:rsidRPr="00430176">
              <w:rPr>
                <w:spacing w:val="5"/>
                <w:w w:val="107"/>
                <w:lang w:val="nl-NL"/>
              </w:rPr>
              <w:t xml:space="preserve"> </w:t>
            </w:r>
            <w:r w:rsidRPr="00430176">
              <w:rPr>
                <w:w w:val="107"/>
                <w:lang w:val="nl-NL"/>
              </w:rPr>
              <w:t>in</w:t>
            </w:r>
            <w:r w:rsidRPr="00430176">
              <w:rPr>
                <w:spacing w:val="5"/>
                <w:w w:val="107"/>
                <w:lang w:val="nl-NL"/>
              </w:rPr>
              <w:t xml:space="preserve"> </w:t>
            </w:r>
            <w:r w:rsidRPr="00430176">
              <w:rPr>
                <w:w w:val="107"/>
                <w:lang w:val="nl-NL"/>
              </w:rPr>
              <w:t>deze</w:t>
            </w:r>
            <w:r>
              <w:rPr>
                <w:w w:val="107"/>
                <w:lang w:val="nl-NL"/>
              </w:rPr>
              <w:t xml:space="preserve"> </w:t>
            </w:r>
            <w:r w:rsidRPr="00430176">
              <w:rPr>
                <w:w w:val="106"/>
                <w:lang w:val="nl-NL"/>
              </w:rPr>
              <w:t>situatie,</w:t>
            </w:r>
            <w:r w:rsidRPr="00430176">
              <w:rPr>
                <w:spacing w:val="5"/>
                <w:w w:val="106"/>
                <w:lang w:val="nl-NL"/>
              </w:rPr>
              <w:t xml:space="preserve"> </w:t>
            </w:r>
            <w:r w:rsidRPr="00430176">
              <w:rPr>
                <w:w w:val="106"/>
                <w:lang w:val="nl-NL"/>
              </w:rPr>
              <w:t>op</w:t>
            </w:r>
            <w:r w:rsidRPr="00430176">
              <w:rPr>
                <w:spacing w:val="5"/>
                <w:w w:val="106"/>
                <w:lang w:val="nl-NL"/>
              </w:rPr>
              <w:t xml:space="preserve"> </w:t>
            </w:r>
            <w:r w:rsidRPr="00430176">
              <w:rPr>
                <w:w w:val="106"/>
                <w:lang w:val="nl-NL"/>
              </w:rPr>
              <w:t>drukke</w:t>
            </w:r>
            <w:r w:rsidRPr="00430176">
              <w:rPr>
                <w:spacing w:val="5"/>
                <w:w w:val="106"/>
                <w:lang w:val="nl-NL"/>
              </w:rPr>
              <w:t xml:space="preserve"> </w:t>
            </w:r>
            <w:r w:rsidRPr="00430176">
              <w:rPr>
                <w:w w:val="106"/>
                <w:lang w:val="nl-NL"/>
              </w:rPr>
              <w:t>avonden</w:t>
            </w:r>
            <w:r w:rsidRPr="00430176">
              <w:rPr>
                <w:spacing w:val="5"/>
                <w:w w:val="106"/>
                <w:lang w:val="nl-NL"/>
              </w:rPr>
              <w:t xml:space="preserve"> </w:t>
            </w:r>
            <w:r w:rsidRPr="00430176">
              <w:rPr>
                <w:w w:val="106"/>
                <w:lang w:val="nl-NL"/>
              </w:rPr>
              <w:t>bestaat</w:t>
            </w:r>
            <w:r w:rsidRPr="00430176">
              <w:rPr>
                <w:spacing w:val="5"/>
                <w:w w:val="106"/>
                <w:lang w:val="nl-NL"/>
              </w:rPr>
              <w:t xml:space="preserve"> </w:t>
            </w:r>
            <w:r w:rsidRPr="00430176">
              <w:rPr>
                <w:w w:val="106"/>
                <w:lang w:val="nl-NL"/>
              </w:rPr>
              <w:t>de</w:t>
            </w:r>
            <w:r w:rsidRPr="00430176">
              <w:rPr>
                <w:spacing w:val="5"/>
                <w:w w:val="106"/>
                <w:lang w:val="nl-NL"/>
              </w:rPr>
              <w:t xml:space="preserve"> </w:t>
            </w:r>
            <w:r w:rsidRPr="00430176">
              <w:rPr>
                <w:w w:val="106"/>
                <w:lang w:val="nl-NL"/>
              </w:rPr>
              <w:t>mogelijkheid</w:t>
            </w:r>
            <w:r w:rsidRPr="00430176">
              <w:rPr>
                <w:spacing w:val="5"/>
                <w:w w:val="106"/>
                <w:lang w:val="nl-NL"/>
              </w:rPr>
              <w:t xml:space="preserve"> </w:t>
            </w:r>
            <w:r w:rsidRPr="00430176">
              <w:rPr>
                <w:w w:val="106"/>
                <w:lang w:val="nl-NL"/>
              </w:rPr>
              <w:t>dat</w:t>
            </w:r>
            <w:r w:rsidRPr="00430176">
              <w:rPr>
                <w:spacing w:val="5"/>
                <w:w w:val="106"/>
                <w:lang w:val="nl-NL"/>
              </w:rPr>
              <w:t xml:space="preserve"> </w:t>
            </w:r>
            <w:r w:rsidRPr="00430176">
              <w:rPr>
                <w:w w:val="106"/>
                <w:lang w:val="nl-NL"/>
              </w:rPr>
              <w:t>er</w:t>
            </w:r>
            <w:r>
              <w:rPr>
                <w:w w:val="106"/>
                <w:lang w:val="nl-NL"/>
              </w:rPr>
              <w:t xml:space="preserve"> </w:t>
            </w:r>
            <w:r w:rsidRPr="00430176">
              <w:rPr>
                <w:w w:val="107"/>
                <w:lang w:val="nl-NL"/>
              </w:rPr>
              <w:t>onverwachtse</w:t>
            </w:r>
            <w:r w:rsidRPr="00430176">
              <w:rPr>
                <w:spacing w:val="5"/>
                <w:w w:val="107"/>
                <w:lang w:val="nl-NL"/>
              </w:rPr>
              <w:t xml:space="preserve"> </w:t>
            </w:r>
            <w:r w:rsidRPr="00430176">
              <w:rPr>
                <w:w w:val="107"/>
                <w:lang w:val="nl-NL"/>
              </w:rPr>
              <w:t>situaties</w:t>
            </w:r>
            <w:r w:rsidRPr="00430176">
              <w:rPr>
                <w:spacing w:val="5"/>
                <w:w w:val="107"/>
                <w:lang w:val="nl-NL"/>
              </w:rPr>
              <w:t xml:space="preserve"> </w:t>
            </w:r>
            <w:r w:rsidRPr="00430176">
              <w:rPr>
                <w:w w:val="107"/>
                <w:lang w:val="nl-NL"/>
              </w:rPr>
              <w:t>plaatsvinden.</w:t>
            </w:r>
            <w:r w:rsidRPr="00430176">
              <w:rPr>
                <w:spacing w:val="5"/>
                <w:w w:val="107"/>
                <w:lang w:val="nl-NL"/>
              </w:rPr>
              <w:t xml:space="preserve"> </w:t>
            </w:r>
            <w:r w:rsidRPr="00430176">
              <w:rPr>
                <w:w w:val="107"/>
                <w:lang w:val="nl-NL"/>
              </w:rPr>
              <w:t>Hierbij</w:t>
            </w:r>
            <w:r w:rsidRPr="00430176">
              <w:rPr>
                <w:spacing w:val="5"/>
                <w:w w:val="107"/>
                <w:lang w:val="nl-NL"/>
              </w:rPr>
              <w:t xml:space="preserve"> </w:t>
            </w:r>
            <w:r w:rsidRPr="00430176">
              <w:rPr>
                <w:w w:val="107"/>
                <w:lang w:val="nl-NL"/>
              </w:rPr>
              <w:t>is</w:t>
            </w:r>
            <w:r w:rsidRPr="00430176">
              <w:rPr>
                <w:spacing w:val="5"/>
                <w:w w:val="107"/>
                <w:lang w:val="nl-NL"/>
              </w:rPr>
              <w:t xml:space="preserve"> </w:t>
            </w:r>
            <w:r w:rsidRPr="00430176">
              <w:rPr>
                <w:w w:val="107"/>
                <w:lang w:val="nl-NL"/>
              </w:rPr>
              <w:t>het</w:t>
            </w:r>
            <w:r w:rsidRPr="00430176">
              <w:rPr>
                <w:spacing w:val="5"/>
                <w:w w:val="107"/>
                <w:lang w:val="nl-NL"/>
              </w:rPr>
              <w:t xml:space="preserve"> </w:t>
            </w:r>
            <w:r w:rsidRPr="00430176">
              <w:rPr>
                <w:w w:val="107"/>
                <w:lang w:val="nl-NL"/>
              </w:rPr>
              <w:t>van</w:t>
            </w:r>
            <w:r w:rsidRPr="00430176">
              <w:rPr>
                <w:spacing w:val="5"/>
                <w:w w:val="107"/>
                <w:lang w:val="nl-NL"/>
              </w:rPr>
              <w:t xml:space="preserve"> </w:t>
            </w:r>
            <w:r w:rsidRPr="00430176">
              <w:rPr>
                <w:w w:val="107"/>
                <w:lang w:val="nl-NL"/>
              </w:rPr>
              <w:t>belang</w:t>
            </w:r>
            <w:r w:rsidRPr="00430176">
              <w:rPr>
                <w:spacing w:val="5"/>
                <w:w w:val="107"/>
                <w:lang w:val="nl-NL"/>
              </w:rPr>
              <w:t xml:space="preserve"> </w:t>
            </w:r>
            <w:r w:rsidRPr="00430176">
              <w:rPr>
                <w:w w:val="107"/>
                <w:lang w:val="nl-NL"/>
              </w:rPr>
              <w:t>dat</w:t>
            </w:r>
            <w:r>
              <w:rPr>
                <w:w w:val="107"/>
                <w:lang w:val="nl-NL"/>
              </w:rPr>
              <w:t xml:space="preserve"> </w:t>
            </w:r>
            <w:r w:rsidRPr="00430176">
              <w:rPr>
                <w:w w:val="105"/>
                <w:lang w:val="nl-NL"/>
              </w:rPr>
              <w:t>het</w:t>
            </w:r>
            <w:r w:rsidRPr="00430176">
              <w:rPr>
                <w:spacing w:val="5"/>
                <w:w w:val="105"/>
                <w:lang w:val="nl-NL"/>
              </w:rPr>
              <w:t xml:space="preserve"> </w:t>
            </w:r>
            <w:r w:rsidRPr="00430176">
              <w:rPr>
                <w:w w:val="105"/>
                <w:lang w:val="nl-NL"/>
              </w:rPr>
              <w:t>team</w:t>
            </w:r>
            <w:r w:rsidRPr="00430176">
              <w:rPr>
                <w:spacing w:val="5"/>
                <w:w w:val="105"/>
                <w:lang w:val="nl-NL"/>
              </w:rPr>
              <w:t xml:space="preserve"> </w:t>
            </w:r>
            <w:r w:rsidRPr="00430176">
              <w:rPr>
                <w:w w:val="105"/>
                <w:lang w:val="nl-NL"/>
              </w:rPr>
              <w:t>goed</w:t>
            </w:r>
            <w:r w:rsidRPr="00430176">
              <w:rPr>
                <w:spacing w:val="5"/>
                <w:w w:val="105"/>
                <w:lang w:val="nl-NL"/>
              </w:rPr>
              <w:t xml:space="preserve"> </w:t>
            </w:r>
            <w:r w:rsidRPr="00430176">
              <w:rPr>
                <w:w w:val="105"/>
                <w:lang w:val="nl-NL"/>
              </w:rPr>
              <w:t>communiceert</w:t>
            </w:r>
            <w:r w:rsidRPr="00430176">
              <w:rPr>
                <w:spacing w:val="5"/>
                <w:w w:val="105"/>
                <w:lang w:val="nl-NL"/>
              </w:rPr>
              <w:t xml:space="preserve"> </w:t>
            </w:r>
            <w:r w:rsidRPr="00430176">
              <w:rPr>
                <w:w w:val="105"/>
                <w:lang w:val="nl-NL"/>
              </w:rPr>
              <w:t>en</w:t>
            </w:r>
            <w:r w:rsidRPr="00430176">
              <w:rPr>
                <w:spacing w:val="5"/>
                <w:w w:val="105"/>
                <w:lang w:val="nl-NL"/>
              </w:rPr>
              <w:t xml:space="preserve"> </w:t>
            </w:r>
            <w:r w:rsidRPr="00430176">
              <w:rPr>
                <w:w w:val="105"/>
                <w:lang w:val="nl-NL"/>
              </w:rPr>
              <w:t>kalm</w:t>
            </w:r>
            <w:r w:rsidRPr="00430176">
              <w:rPr>
                <w:spacing w:val="5"/>
                <w:w w:val="105"/>
                <w:lang w:val="nl-NL"/>
              </w:rPr>
              <w:t xml:space="preserve"> </w:t>
            </w:r>
            <w:r w:rsidRPr="00430176">
              <w:rPr>
                <w:w w:val="105"/>
                <w:lang w:val="nl-NL"/>
              </w:rPr>
              <w:t>blijft.</w:t>
            </w:r>
            <w:r w:rsidRPr="00430176">
              <w:rPr>
                <w:spacing w:val="5"/>
                <w:w w:val="105"/>
                <w:lang w:val="nl-NL"/>
              </w:rPr>
              <w:t xml:space="preserve"> </w:t>
            </w:r>
            <w:r w:rsidRPr="00AA0827">
              <w:rPr>
                <w:w w:val="105"/>
                <w:lang w:val="nl-NL"/>
              </w:rPr>
              <w:t>Mijn</w:t>
            </w:r>
            <w:r w:rsidRPr="00AA0827">
              <w:rPr>
                <w:spacing w:val="5"/>
                <w:w w:val="105"/>
                <w:lang w:val="nl-NL"/>
              </w:rPr>
              <w:t xml:space="preserve"> </w:t>
            </w:r>
            <w:r w:rsidRPr="00AA0827">
              <w:rPr>
                <w:w w:val="105"/>
                <w:lang w:val="nl-NL"/>
              </w:rPr>
              <w:t>taak</w:t>
            </w:r>
            <w:r w:rsidRPr="00AA0827">
              <w:rPr>
                <w:spacing w:val="5"/>
                <w:w w:val="105"/>
                <w:lang w:val="nl-NL"/>
              </w:rPr>
              <w:t xml:space="preserve"> </w:t>
            </w:r>
            <w:r w:rsidRPr="00AA0827">
              <w:rPr>
                <w:w w:val="105"/>
                <w:lang w:val="nl-NL"/>
              </w:rPr>
              <w:t>als</w:t>
            </w:r>
            <w:r>
              <w:rPr>
                <w:w w:val="105"/>
                <w:lang w:val="nl-NL"/>
              </w:rPr>
              <w:t xml:space="preserve"> </w:t>
            </w:r>
            <w:r w:rsidRPr="00430176">
              <w:rPr>
                <w:w w:val="105"/>
                <w:lang w:val="nl-NL"/>
              </w:rPr>
              <w:t>kok</w:t>
            </w:r>
            <w:r w:rsidRPr="00430176">
              <w:rPr>
                <w:spacing w:val="5"/>
                <w:w w:val="105"/>
                <w:lang w:val="nl-NL"/>
              </w:rPr>
              <w:t xml:space="preserve"> </w:t>
            </w:r>
            <w:r w:rsidRPr="00430176">
              <w:rPr>
                <w:w w:val="105"/>
                <w:lang w:val="nl-NL"/>
              </w:rPr>
              <w:t>was</w:t>
            </w:r>
            <w:r w:rsidRPr="00430176">
              <w:rPr>
                <w:spacing w:val="5"/>
                <w:w w:val="105"/>
                <w:lang w:val="nl-NL"/>
              </w:rPr>
              <w:t xml:space="preserve"> </w:t>
            </w:r>
            <w:r w:rsidRPr="00430176">
              <w:rPr>
                <w:w w:val="105"/>
                <w:lang w:val="nl-NL"/>
              </w:rPr>
              <w:t>het</w:t>
            </w:r>
            <w:r w:rsidRPr="00430176">
              <w:rPr>
                <w:spacing w:val="5"/>
                <w:w w:val="105"/>
                <w:lang w:val="nl-NL"/>
              </w:rPr>
              <w:t xml:space="preserve"> </w:t>
            </w:r>
            <w:r w:rsidRPr="00430176">
              <w:rPr>
                <w:w w:val="105"/>
                <w:lang w:val="nl-NL"/>
              </w:rPr>
              <w:t>voorbereiden</w:t>
            </w:r>
            <w:r w:rsidRPr="00430176">
              <w:rPr>
                <w:spacing w:val="5"/>
                <w:w w:val="105"/>
                <w:lang w:val="nl-NL"/>
              </w:rPr>
              <w:t xml:space="preserve"> </w:t>
            </w:r>
            <w:r w:rsidRPr="00430176">
              <w:rPr>
                <w:w w:val="105"/>
                <w:lang w:val="nl-NL"/>
              </w:rPr>
              <w:t>van</w:t>
            </w:r>
            <w:r w:rsidRPr="00430176">
              <w:rPr>
                <w:spacing w:val="5"/>
                <w:w w:val="105"/>
                <w:lang w:val="nl-NL"/>
              </w:rPr>
              <w:t xml:space="preserve"> </w:t>
            </w:r>
            <w:r w:rsidRPr="00430176">
              <w:rPr>
                <w:w w:val="105"/>
                <w:lang w:val="nl-NL"/>
              </w:rPr>
              <w:t>ingrediënten</w:t>
            </w:r>
            <w:r w:rsidRPr="00430176">
              <w:rPr>
                <w:spacing w:val="5"/>
                <w:w w:val="105"/>
                <w:lang w:val="nl-NL"/>
              </w:rPr>
              <w:t xml:space="preserve"> </w:t>
            </w:r>
            <w:r w:rsidRPr="00430176">
              <w:rPr>
                <w:w w:val="105"/>
                <w:lang w:val="nl-NL"/>
              </w:rPr>
              <w:t>voor</w:t>
            </w:r>
            <w:r w:rsidRPr="00430176">
              <w:rPr>
                <w:spacing w:val="5"/>
                <w:w w:val="105"/>
                <w:lang w:val="nl-NL"/>
              </w:rPr>
              <w:t xml:space="preserve"> </w:t>
            </w:r>
            <w:r w:rsidRPr="00430176">
              <w:rPr>
                <w:w w:val="105"/>
                <w:lang w:val="nl-NL"/>
              </w:rPr>
              <w:t>hoofdmenu's,</w:t>
            </w:r>
            <w:r>
              <w:rPr>
                <w:w w:val="105"/>
                <w:lang w:val="nl-NL"/>
              </w:rPr>
              <w:t xml:space="preserve"> </w:t>
            </w:r>
            <w:r w:rsidRPr="00430176">
              <w:rPr>
                <w:w w:val="105"/>
                <w:lang w:val="nl-NL"/>
              </w:rPr>
              <w:t>na</w:t>
            </w:r>
            <w:r w:rsidRPr="00430176">
              <w:rPr>
                <w:spacing w:val="5"/>
                <w:w w:val="105"/>
                <w:lang w:val="nl-NL"/>
              </w:rPr>
              <w:t xml:space="preserve"> </w:t>
            </w:r>
            <w:r w:rsidRPr="00430176">
              <w:rPr>
                <w:w w:val="105"/>
                <w:lang w:val="nl-NL"/>
              </w:rPr>
              <w:t>het</w:t>
            </w:r>
            <w:r w:rsidRPr="00430176">
              <w:rPr>
                <w:spacing w:val="5"/>
                <w:w w:val="105"/>
                <w:lang w:val="nl-NL"/>
              </w:rPr>
              <w:t xml:space="preserve"> </w:t>
            </w:r>
            <w:r w:rsidRPr="00430176">
              <w:rPr>
                <w:w w:val="105"/>
                <w:lang w:val="nl-NL"/>
              </w:rPr>
              <w:t>koken</w:t>
            </w:r>
            <w:r w:rsidRPr="00430176">
              <w:rPr>
                <w:spacing w:val="5"/>
                <w:w w:val="105"/>
                <w:lang w:val="nl-NL"/>
              </w:rPr>
              <w:t xml:space="preserve"> </w:t>
            </w:r>
            <w:r w:rsidRPr="00430176">
              <w:rPr>
                <w:w w:val="105"/>
                <w:lang w:val="nl-NL"/>
              </w:rPr>
              <w:t>door</w:t>
            </w:r>
            <w:r w:rsidRPr="00430176">
              <w:rPr>
                <w:spacing w:val="5"/>
                <w:w w:val="105"/>
                <w:lang w:val="nl-NL"/>
              </w:rPr>
              <w:t xml:space="preserve"> </w:t>
            </w:r>
            <w:r w:rsidRPr="00430176">
              <w:rPr>
                <w:w w:val="105"/>
                <w:lang w:val="nl-NL"/>
              </w:rPr>
              <w:t>de</w:t>
            </w:r>
            <w:r w:rsidRPr="00430176">
              <w:rPr>
                <w:spacing w:val="5"/>
                <w:w w:val="105"/>
                <w:lang w:val="nl-NL"/>
              </w:rPr>
              <w:t xml:space="preserve"> </w:t>
            </w:r>
            <w:r w:rsidRPr="00430176">
              <w:rPr>
                <w:w w:val="105"/>
                <w:lang w:val="nl-NL"/>
              </w:rPr>
              <w:t>chef</w:t>
            </w:r>
            <w:r w:rsidRPr="00430176">
              <w:rPr>
                <w:spacing w:val="5"/>
                <w:w w:val="105"/>
                <w:lang w:val="nl-NL"/>
              </w:rPr>
              <w:t xml:space="preserve"> </w:t>
            </w:r>
            <w:r w:rsidRPr="00430176">
              <w:rPr>
                <w:w w:val="105"/>
                <w:lang w:val="nl-NL"/>
              </w:rPr>
              <w:t>werd</w:t>
            </w:r>
            <w:r w:rsidRPr="00430176">
              <w:rPr>
                <w:spacing w:val="5"/>
                <w:w w:val="105"/>
                <w:lang w:val="nl-NL"/>
              </w:rPr>
              <w:t xml:space="preserve"> </w:t>
            </w:r>
            <w:r w:rsidRPr="00430176">
              <w:rPr>
                <w:w w:val="105"/>
                <w:lang w:val="nl-NL"/>
              </w:rPr>
              <w:t>het</w:t>
            </w:r>
            <w:r w:rsidRPr="00430176">
              <w:rPr>
                <w:spacing w:val="5"/>
                <w:w w:val="105"/>
                <w:lang w:val="nl-NL"/>
              </w:rPr>
              <w:t xml:space="preserve"> </w:t>
            </w:r>
            <w:r w:rsidRPr="00430176">
              <w:rPr>
                <w:w w:val="105"/>
                <w:lang w:val="nl-NL"/>
              </w:rPr>
              <w:t>eten</w:t>
            </w:r>
            <w:r w:rsidRPr="00430176">
              <w:rPr>
                <w:spacing w:val="5"/>
                <w:w w:val="105"/>
                <w:lang w:val="nl-NL"/>
              </w:rPr>
              <w:t xml:space="preserve"> </w:t>
            </w:r>
            <w:r w:rsidRPr="00430176">
              <w:rPr>
                <w:w w:val="105"/>
                <w:lang w:val="nl-NL"/>
              </w:rPr>
              <w:t>door</w:t>
            </w:r>
            <w:r w:rsidRPr="00430176">
              <w:rPr>
                <w:spacing w:val="5"/>
                <w:w w:val="105"/>
                <w:lang w:val="nl-NL"/>
              </w:rPr>
              <w:t xml:space="preserve"> </w:t>
            </w:r>
            <w:r w:rsidRPr="00430176">
              <w:rPr>
                <w:w w:val="105"/>
                <w:lang w:val="nl-NL"/>
              </w:rPr>
              <w:t>mij</w:t>
            </w:r>
            <w:r w:rsidRPr="00430176">
              <w:rPr>
                <w:spacing w:val="5"/>
                <w:w w:val="105"/>
                <w:lang w:val="nl-NL"/>
              </w:rPr>
              <w:t xml:space="preserve"> </w:t>
            </w:r>
            <w:r w:rsidRPr="00430176">
              <w:rPr>
                <w:w w:val="105"/>
                <w:lang w:val="nl-NL"/>
              </w:rPr>
              <w:t>klaargemaakt</w:t>
            </w:r>
            <w:r w:rsidRPr="00430176">
              <w:rPr>
                <w:spacing w:val="5"/>
                <w:w w:val="105"/>
                <w:lang w:val="nl-NL"/>
              </w:rPr>
              <w:t xml:space="preserve"> </w:t>
            </w:r>
            <w:r w:rsidRPr="00430176">
              <w:rPr>
                <w:w w:val="105"/>
                <w:lang w:val="nl-NL"/>
              </w:rPr>
              <w:t>en</w:t>
            </w:r>
            <w:r>
              <w:rPr>
                <w:w w:val="105"/>
                <w:lang w:val="nl-NL"/>
              </w:rPr>
              <w:t xml:space="preserve"> </w:t>
            </w:r>
            <w:r w:rsidRPr="003D7672">
              <w:rPr>
                <w:w w:val="106"/>
                <w:lang w:val="nl-NL"/>
              </w:rPr>
              <w:t>netjes</w:t>
            </w:r>
            <w:r w:rsidRPr="003D7672">
              <w:rPr>
                <w:spacing w:val="5"/>
                <w:w w:val="106"/>
                <w:lang w:val="nl-NL"/>
              </w:rPr>
              <w:t xml:space="preserve"> </w:t>
            </w:r>
            <w:r w:rsidRPr="003D7672">
              <w:rPr>
                <w:w w:val="106"/>
                <w:lang w:val="nl-NL"/>
              </w:rPr>
              <w:t>gepresenteerd</w:t>
            </w:r>
            <w:r w:rsidRPr="003D7672">
              <w:rPr>
                <w:spacing w:val="5"/>
                <w:w w:val="106"/>
                <w:lang w:val="nl-NL"/>
              </w:rPr>
              <w:t xml:space="preserve"> </w:t>
            </w:r>
            <w:r w:rsidRPr="003D7672">
              <w:rPr>
                <w:w w:val="106"/>
                <w:lang w:val="nl-NL"/>
              </w:rPr>
              <w:t>op</w:t>
            </w:r>
            <w:r w:rsidRPr="003D7672">
              <w:rPr>
                <w:spacing w:val="5"/>
                <w:w w:val="106"/>
                <w:lang w:val="nl-NL"/>
              </w:rPr>
              <w:t xml:space="preserve"> </w:t>
            </w:r>
            <w:r w:rsidRPr="003D7672">
              <w:rPr>
                <w:w w:val="106"/>
                <w:lang w:val="nl-NL"/>
              </w:rPr>
              <w:t>een</w:t>
            </w:r>
            <w:r w:rsidRPr="003D7672">
              <w:rPr>
                <w:spacing w:val="5"/>
                <w:w w:val="106"/>
                <w:lang w:val="nl-NL"/>
              </w:rPr>
              <w:t xml:space="preserve"> </w:t>
            </w:r>
            <w:r w:rsidRPr="003D7672">
              <w:rPr>
                <w:w w:val="106"/>
                <w:lang w:val="nl-NL"/>
              </w:rPr>
              <w:t>bord</w:t>
            </w:r>
            <w:r>
              <w:rPr>
                <w:w w:val="106"/>
                <w:lang w:val="nl-NL"/>
              </w:rPr>
              <w:t>.</w:t>
            </w:r>
          </w:p>
          <w:p w14:paraId="45383B6A" w14:textId="1C0712B6" w:rsidR="003D7672" w:rsidRPr="003D7672" w:rsidRDefault="003D7672" w:rsidP="001D0BF1">
            <w:pPr>
              <w:rPr>
                <w:w w:val="107"/>
                <w:lang w:val="nl-NL"/>
              </w:rPr>
            </w:pPr>
          </w:p>
        </w:tc>
      </w:tr>
      <w:tr w:rsidR="003D7672" w:rsidRPr="00B0202E" w14:paraId="278DC668" w14:textId="77777777" w:rsidTr="003D7672">
        <w:tc>
          <w:tcPr>
            <w:tcW w:w="9290" w:type="dxa"/>
            <w:tcMar>
              <w:top w:w="216" w:type="dxa"/>
            </w:tcMar>
          </w:tcPr>
          <w:p w14:paraId="64984A81" w14:textId="566632C6" w:rsidR="003D7672" w:rsidRPr="003D7672" w:rsidRDefault="003D7672" w:rsidP="003D7672">
            <w:pPr>
              <w:pStyle w:val="Heading3"/>
              <w:contextualSpacing w:val="0"/>
              <w:outlineLvl w:val="2"/>
              <w:rPr>
                <w:lang w:val="nl-NL"/>
              </w:rPr>
            </w:pPr>
            <w:r w:rsidRPr="003D7672">
              <w:rPr>
                <w:lang w:val="nl-NL"/>
              </w:rPr>
              <w:t>01/2016 – 05/2016</w:t>
            </w:r>
          </w:p>
          <w:p w14:paraId="416F2156" w14:textId="257547CE" w:rsidR="003D7672" w:rsidRPr="003D7672" w:rsidRDefault="003D7672" w:rsidP="003D7672">
            <w:pPr>
              <w:pStyle w:val="Heading2"/>
              <w:contextualSpacing w:val="0"/>
              <w:outlineLvl w:val="1"/>
              <w:rPr>
                <w:lang w:val="nl-NL"/>
              </w:rPr>
            </w:pPr>
            <w:r w:rsidRPr="003D7672">
              <w:rPr>
                <w:lang w:val="nl-NL"/>
              </w:rPr>
              <w:t xml:space="preserve">Kassamedewerker, </w:t>
            </w:r>
            <w:r w:rsidRPr="003D7672">
              <w:rPr>
                <w:rStyle w:val="SubtleReference"/>
                <w:lang w:val="nl-NL"/>
              </w:rPr>
              <w:t>Jumbo (Bart van p</w:t>
            </w:r>
            <w:r>
              <w:rPr>
                <w:rStyle w:val="SubtleReference"/>
                <w:lang w:val="nl-NL"/>
              </w:rPr>
              <w:t>eltplein, tilburg)</w:t>
            </w:r>
          </w:p>
          <w:p w14:paraId="49341BDF" w14:textId="46A9CBD1" w:rsidR="003D7672" w:rsidRDefault="003D7672" w:rsidP="003D7672">
            <w:pPr>
              <w:rPr>
                <w:w w:val="106"/>
                <w:lang w:val="nl-NL"/>
              </w:rPr>
            </w:pPr>
            <w:r w:rsidRPr="00430176">
              <w:rPr>
                <w:w w:val="108"/>
                <w:lang w:val="nl-NL"/>
              </w:rPr>
              <w:t>Als</w:t>
            </w:r>
            <w:r w:rsidRPr="00430176">
              <w:rPr>
                <w:spacing w:val="5"/>
                <w:w w:val="108"/>
                <w:lang w:val="nl-NL"/>
              </w:rPr>
              <w:t xml:space="preserve"> </w:t>
            </w:r>
            <w:r w:rsidRPr="00430176">
              <w:rPr>
                <w:w w:val="108"/>
                <w:lang w:val="nl-NL"/>
              </w:rPr>
              <w:t>cassier</w:t>
            </w:r>
            <w:r w:rsidRPr="00430176">
              <w:rPr>
                <w:spacing w:val="5"/>
                <w:w w:val="108"/>
                <w:lang w:val="nl-NL"/>
              </w:rPr>
              <w:t xml:space="preserve"> </w:t>
            </w:r>
            <w:r w:rsidRPr="00430176">
              <w:rPr>
                <w:w w:val="108"/>
                <w:lang w:val="nl-NL"/>
              </w:rPr>
              <w:t>bij</w:t>
            </w:r>
            <w:r w:rsidRPr="00430176">
              <w:rPr>
                <w:spacing w:val="5"/>
                <w:w w:val="108"/>
                <w:lang w:val="nl-NL"/>
              </w:rPr>
              <w:t xml:space="preserve"> </w:t>
            </w:r>
            <w:r w:rsidRPr="00430176">
              <w:rPr>
                <w:w w:val="108"/>
                <w:lang w:val="nl-NL"/>
              </w:rPr>
              <w:t>de</w:t>
            </w:r>
            <w:r w:rsidRPr="00430176">
              <w:rPr>
                <w:spacing w:val="5"/>
                <w:w w:val="108"/>
                <w:lang w:val="nl-NL"/>
              </w:rPr>
              <w:t xml:space="preserve"> </w:t>
            </w:r>
            <w:r w:rsidRPr="00430176">
              <w:rPr>
                <w:w w:val="108"/>
                <w:lang w:val="nl-NL"/>
              </w:rPr>
              <w:t>Jumbo</w:t>
            </w:r>
            <w:r w:rsidRPr="00430176">
              <w:rPr>
                <w:spacing w:val="5"/>
                <w:w w:val="108"/>
                <w:lang w:val="nl-NL"/>
              </w:rPr>
              <w:t xml:space="preserve"> </w:t>
            </w:r>
            <w:r w:rsidRPr="00430176">
              <w:rPr>
                <w:w w:val="108"/>
                <w:lang w:val="nl-NL"/>
              </w:rPr>
              <w:t>is</w:t>
            </w:r>
            <w:r w:rsidRPr="00430176">
              <w:rPr>
                <w:spacing w:val="5"/>
                <w:w w:val="108"/>
                <w:lang w:val="nl-NL"/>
              </w:rPr>
              <w:t xml:space="preserve"> </w:t>
            </w:r>
            <w:r w:rsidRPr="00430176">
              <w:rPr>
                <w:w w:val="108"/>
                <w:lang w:val="nl-NL"/>
              </w:rPr>
              <w:t>het</w:t>
            </w:r>
            <w:r w:rsidRPr="00430176">
              <w:rPr>
                <w:spacing w:val="5"/>
                <w:w w:val="108"/>
                <w:lang w:val="nl-NL"/>
              </w:rPr>
              <w:t xml:space="preserve"> </w:t>
            </w:r>
            <w:r w:rsidRPr="00430176">
              <w:rPr>
                <w:w w:val="108"/>
                <w:lang w:val="nl-NL"/>
              </w:rPr>
              <w:t>doel</w:t>
            </w:r>
            <w:r w:rsidRPr="00430176">
              <w:rPr>
                <w:spacing w:val="5"/>
                <w:w w:val="108"/>
                <w:lang w:val="nl-NL"/>
              </w:rPr>
              <w:t xml:space="preserve"> </w:t>
            </w:r>
            <w:r w:rsidRPr="00430176">
              <w:rPr>
                <w:w w:val="108"/>
                <w:lang w:val="nl-NL"/>
              </w:rPr>
              <w:t>om</w:t>
            </w:r>
            <w:r w:rsidRPr="00430176">
              <w:rPr>
                <w:spacing w:val="5"/>
                <w:w w:val="108"/>
                <w:lang w:val="nl-NL"/>
              </w:rPr>
              <w:t xml:space="preserve"> </w:t>
            </w:r>
            <w:r w:rsidRPr="00430176">
              <w:rPr>
                <w:w w:val="108"/>
                <w:lang w:val="nl-NL"/>
              </w:rPr>
              <w:t>de</w:t>
            </w:r>
            <w:r w:rsidRPr="00430176">
              <w:rPr>
                <w:spacing w:val="5"/>
                <w:w w:val="108"/>
                <w:lang w:val="nl-NL"/>
              </w:rPr>
              <w:t xml:space="preserve"> </w:t>
            </w:r>
            <w:r w:rsidRPr="00430176">
              <w:rPr>
                <w:w w:val="108"/>
                <w:lang w:val="nl-NL"/>
              </w:rPr>
              <w:t>klant</w:t>
            </w:r>
            <w:r w:rsidRPr="00430176">
              <w:rPr>
                <w:spacing w:val="5"/>
                <w:w w:val="108"/>
                <w:lang w:val="nl-NL"/>
              </w:rPr>
              <w:t xml:space="preserve"> </w:t>
            </w:r>
            <w:r w:rsidRPr="00430176">
              <w:rPr>
                <w:w w:val="108"/>
                <w:lang w:val="nl-NL"/>
              </w:rPr>
              <w:t>zo</w:t>
            </w:r>
            <w:r w:rsidRPr="00430176">
              <w:rPr>
                <w:spacing w:val="5"/>
                <w:w w:val="108"/>
                <w:lang w:val="nl-NL"/>
              </w:rPr>
              <w:t xml:space="preserve"> </w:t>
            </w:r>
            <w:r w:rsidRPr="00430176">
              <w:rPr>
                <w:w w:val="108"/>
                <w:lang w:val="nl-NL"/>
              </w:rPr>
              <w:t>snel</w:t>
            </w:r>
            <w:r w:rsidRPr="00430176">
              <w:rPr>
                <w:spacing w:val="5"/>
                <w:w w:val="108"/>
                <w:lang w:val="nl-NL"/>
              </w:rPr>
              <w:t xml:space="preserve"> </w:t>
            </w:r>
            <w:r w:rsidRPr="00430176">
              <w:rPr>
                <w:w w:val="108"/>
                <w:lang w:val="nl-NL"/>
              </w:rPr>
              <w:t>en</w:t>
            </w:r>
            <w:r>
              <w:rPr>
                <w:w w:val="108"/>
                <w:lang w:val="nl-NL"/>
              </w:rPr>
              <w:t xml:space="preserve"> </w:t>
            </w:r>
            <w:r w:rsidRPr="00430176">
              <w:rPr>
                <w:w w:val="105"/>
                <w:lang w:val="nl-NL"/>
              </w:rPr>
              <w:t>vriendelijk</w:t>
            </w:r>
            <w:r w:rsidRPr="00430176">
              <w:rPr>
                <w:spacing w:val="5"/>
                <w:w w:val="105"/>
                <w:lang w:val="nl-NL"/>
              </w:rPr>
              <w:t xml:space="preserve"> </w:t>
            </w:r>
            <w:r w:rsidRPr="00430176">
              <w:rPr>
                <w:w w:val="105"/>
                <w:lang w:val="nl-NL"/>
              </w:rPr>
              <w:t>mogelijk</w:t>
            </w:r>
            <w:r w:rsidRPr="00430176">
              <w:rPr>
                <w:spacing w:val="5"/>
                <w:w w:val="105"/>
                <w:lang w:val="nl-NL"/>
              </w:rPr>
              <w:t xml:space="preserve"> </w:t>
            </w:r>
            <w:r w:rsidRPr="00430176">
              <w:rPr>
                <w:w w:val="105"/>
                <w:lang w:val="nl-NL"/>
              </w:rPr>
              <w:t>te</w:t>
            </w:r>
            <w:r w:rsidRPr="00430176">
              <w:rPr>
                <w:spacing w:val="5"/>
                <w:w w:val="105"/>
                <w:lang w:val="nl-NL"/>
              </w:rPr>
              <w:t xml:space="preserve"> </w:t>
            </w:r>
            <w:r w:rsidRPr="00430176">
              <w:rPr>
                <w:w w:val="105"/>
                <w:lang w:val="nl-NL"/>
              </w:rPr>
              <w:t>helpen.</w:t>
            </w:r>
            <w:r>
              <w:rPr>
                <w:w w:val="105"/>
                <w:lang w:val="nl-NL"/>
              </w:rPr>
              <w:t xml:space="preserve"> </w:t>
            </w:r>
            <w:r w:rsidR="009F4E39">
              <w:rPr>
                <w:w w:val="105"/>
                <w:lang w:val="nl-NL"/>
              </w:rPr>
              <w:t>Door de ongelofelijk grote hoeveelheid variatie aan klanten heb ik geleerd om</w:t>
            </w:r>
            <w:r>
              <w:rPr>
                <w:w w:val="107"/>
                <w:lang w:val="nl-NL"/>
              </w:rPr>
              <w:t xml:space="preserve"> </w:t>
            </w:r>
            <w:r w:rsidRPr="00430176">
              <w:rPr>
                <w:w w:val="106"/>
                <w:lang w:val="nl-NL"/>
              </w:rPr>
              <w:t>mijzelf</w:t>
            </w:r>
            <w:r w:rsidRPr="00430176">
              <w:rPr>
                <w:spacing w:val="5"/>
                <w:w w:val="106"/>
                <w:lang w:val="nl-NL"/>
              </w:rPr>
              <w:t xml:space="preserve"> </w:t>
            </w:r>
            <w:r w:rsidRPr="00430176">
              <w:rPr>
                <w:w w:val="106"/>
                <w:lang w:val="nl-NL"/>
              </w:rPr>
              <w:t>op</w:t>
            </w:r>
            <w:r w:rsidRPr="00430176">
              <w:rPr>
                <w:spacing w:val="5"/>
                <w:w w:val="106"/>
                <w:lang w:val="nl-NL"/>
              </w:rPr>
              <w:t xml:space="preserve"> </w:t>
            </w:r>
            <w:r w:rsidRPr="00430176">
              <w:rPr>
                <w:w w:val="106"/>
                <w:lang w:val="nl-NL"/>
              </w:rPr>
              <w:t>de</w:t>
            </w:r>
            <w:r w:rsidRPr="00430176">
              <w:rPr>
                <w:spacing w:val="5"/>
                <w:w w:val="106"/>
                <w:lang w:val="nl-NL"/>
              </w:rPr>
              <w:t xml:space="preserve"> </w:t>
            </w:r>
            <w:r w:rsidRPr="00430176">
              <w:rPr>
                <w:w w:val="106"/>
                <w:lang w:val="nl-NL"/>
              </w:rPr>
              <w:t>juiste</w:t>
            </w:r>
            <w:r w:rsidRPr="00430176">
              <w:rPr>
                <w:spacing w:val="5"/>
                <w:w w:val="106"/>
                <w:lang w:val="nl-NL"/>
              </w:rPr>
              <w:t xml:space="preserve"> </w:t>
            </w:r>
            <w:r w:rsidRPr="00430176">
              <w:rPr>
                <w:w w:val="106"/>
                <w:lang w:val="nl-NL"/>
              </w:rPr>
              <w:t>wijze</w:t>
            </w:r>
            <w:r w:rsidRPr="00430176">
              <w:rPr>
                <w:spacing w:val="5"/>
                <w:w w:val="106"/>
                <w:lang w:val="nl-NL"/>
              </w:rPr>
              <w:t xml:space="preserve"> </w:t>
            </w:r>
            <w:r w:rsidR="009F4E39">
              <w:rPr>
                <w:spacing w:val="5"/>
                <w:w w:val="106"/>
                <w:lang w:val="nl-NL"/>
              </w:rPr>
              <w:t xml:space="preserve">toe te </w:t>
            </w:r>
            <w:r w:rsidRPr="00430176">
              <w:rPr>
                <w:w w:val="106"/>
                <w:lang w:val="nl-NL"/>
              </w:rPr>
              <w:t>passen</w:t>
            </w:r>
            <w:r w:rsidRPr="00430176">
              <w:rPr>
                <w:spacing w:val="5"/>
                <w:w w:val="106"/>
                <w:lang w:val="nl-NL"/>
              </w:rPr>
              <w:t xml:space="preserve"> </w:t>
            </w:r>
            <w:r w:rsidRPr="00430176">
              <w:rPr>
                <w:w w:val="106"/>
                <w:lang w:val="nl-NL"/>
              </w:rPr>
              <w:t>in</w:t>
            </w:r>
            <w:r w:rsidRPr="00430176">
              <w:rPr>
                <w:spacing w:val="5"/>
                <w:w w:val="106"/>
                <w:lang w:val="nl-NL"/>
              </w:rPr>
              <w:t xml:space="preserve"> </w:t>
            </w:r>
            <w:r w:rsidR="009F4E39">
              <w:rPr>
                <w:spacing w:val="5"/>
                <w:w w:val="106"/>
                <w:lang w:val="nl-NL"/>
              </w:rPr>
              <w:t>diverse situaties.</w:t>
            </w:r>
          </w:p>
          <w:p w14:paraId="22801AB8" w14:textId="0AA3CE75" w:rsidR="003D7672" w:rsidRPr="003D7672" w:rsidRDefault="003D7672" w:rsidP="003D7672">
            <w:pPr>
              <w:rPr>
                <w:lang w:val="nl-NL"/>
              </w:rPr>
            </w:pPr>
          </w:p>
        </w:tc>
      </w:tr>
      <w:tr w:rsidR="003D7672" w:rsidRPr="009F4E39" w14:paraId="18F1E984" w14:textId="77777777" w:rsidTr="003D7672">
        <w:tc>
          <w:tcPr>
            <w:tcW w:w="9290" w:type="dxa"/>
            <w:tcMar>
              <w:top w:w="216" w:type="dxa"/>
            </w:tcMar>
          </w:tcPr>
          <w:p w14:paraId="72C0AE34" w14:textId="122855C9" w:rsidR="003D7672" w:rsidRPr="00CF1A49" w:rsidRDefault="003D7672" w:rsidP="003D7672">
            <w:pPr>
              <w:pStyle w:val="Heading3"/>
              <w:contextualSpacing w:val="0"/>
              <w:outlineLvl w:val="2"/>
            </w:pPr>
            <w:r>
              <w:t>06/2017</w:t>
            </w:r>
            <w:r w:rsidRPr="00CF1A49">
              <w:t xml:space="preserve"> – </w:t>
            </w:r>
            <w:r>
              <w:t>05/2018</w:t>
            </w:r>
          </w:p>
          <w:p w14:paraId="64E7ECEF" w14:textId="2F2E7155" w:rsidR="003D7672" w:rsidRPr="00CF1A49" w:rsidRDefault="003D7672" w:rsidP="003D7672">
            <w:pPr>
              <w:pStyle w:val="Heading2"/>
              <w:contextualSpacing w:val="0"/>
              <w:outlineLvl w:val="1"/>
            </w:pPr>
            <w:r>
              <w:t>Jobper</w:t>
            </w:r>
            <w:r w:rsidRPr="00CF1A49">
              <w:t xml:space="preserve">, </w:t>
            </w:r>
            <w:r>
              <w:rPr>
                <w:rStyle w:val="SubtleReference"/>
              </w:rPr>
              <w:t>mise en place (tilburg)</w:t>
            </w:r>
          </w:p>
          <w:p w14:paraId="0DB100A2" w14:textId="6EED6908" w:rsidR="003D7672" w:rsidRPr="003D7672" w:rsidRDefault="003D7672" w:rsidP="003D7672">
            <w:pPr>
              <w:rPr>
                <w:lang w:val="nl-NL"/>
              </w:rPr>
            </w:pPr>
            <w:r w:rsidRPr="00430176">
              <w:rPr>
                <w:w w:val="108"/>
                <w:lang w:val="nl-NL"/>
              </w:rPr>
              <w:t>Als</w:t>
            </w:r>
            <w:r w:rsidRPr="00430176">
              <w:rPr>
                <w:spacing w:val="5"/>
                <w:w w:val="108"/>
                <w:lang w:val="nl-NL"/>
              </w:rPr>
              <w:t xml:space="preserve"> </w:t>
            </w:r>
            <w:r w:rsidRPr="00430176">
              <w:rPr>
                <w:w w:val="108"/>
                <w:lang w:val="nl-NL"/>
              </w:rPr>
              <w:t>Jobper</w:t>
            </w:r>
            <w:r w:rsidRPr="00430176">
              <w:rPr>
                <w:spacing w:val="5"/>
                <w:w w:val="108"/>
                <w:lang w:val="nl-NL"/>
              </w:rPr>
              <w:t xml:space="preserve"> </w:t>
            </w:r>
            <w:r w:rsidRPr="00430176">
              <w:rPr>
                <w:w w:val="108"/>
                <w:lang w:val="nl-NL"/>
              </w:rPr>
              <w:t>bij</w:t>
            </w:r>
            <w:r w:rsidRPr="00430176">
              <w:rPr>
                <w:spacing w:val="5"/>
                <w:w w:val="108"/>
                <w:lang w:val="nl-NL"/>
              </w:rPr>
              <w:t xml:space="preserve"> </w:t>
            </w:r>
            <w:r w:rsidRPr="00430176">
              <w:rPr>
                <w:w w:val="108"/>
                <w:lang w:val="nl-NL"/>
              </w:rPr>
              <w:t>Mise</w:t>
            </w:r>
            <w:r w:rsidRPr="00430176">
              <w:rPr>
                <w:spacing w:val="5"/>
                <w:w w:val="108"/>
                <w:lang w:val="nl-NL"/>
              </w:rPr>
              <w:t xml:space="preserve"> </w:t>
            </w:r>
            <w:r w:rsidRPr="00430176">
              <w:rPr>
                <w:w w:val="108"/>
                <w:lang w:val="nl-NL"/>
              </w:rPr>
              <w:t>en</w:t>
            </w:r>
            <w:r w:rsidRPr="00430176">
              <w:rPr>
                <w:spacing w:val="5"/>
                <w:w w:val="108"/>
                <w:lang w:val="nl-NL"/>
              </w:rPr>
              <w:t xml:space="preserve"> </w:t>
            </w:r>
            <w:r w:rsidRPr="00430176">
              <w:rPr>
                <w:w w:val="108"/>
                <w:lang w:val="nl-NL"/>
              </w:rPr>
              <w:t>Place</w:t>
            </w:r>
            <w:r w:rsidRPr="00430176">
              <w:rPr>
                <w:spacing w:val="5"/>
                <w:w w:val="108"/>
                <w:lang w:val="nl-NL"/>
              </w:rPr>
              <w:t xml:space="preserve"> </w:t>
            </w:r>
            <w:r w:rsidR="009F4E39">
              <w:rPr>
                <w:w w:val="108"/>
                <w:lang w:val="nl-NL"/>
              </w:rPr>
              <w:t>werd</w:t>
            </w:r>
            <w:r w:rsidRPr="00430176">
              <w:rPr>
                <w:spacing w:val="5"/>
                <w:w w:val="108"/>
                <w:lang w:val="nl-NL"/>
              </w:rPr>
              <w:t xml:space="preserve"> </w:t>
            </w:r>
            <w:r w:rsidRPr="00430176">
              <w:rPr>
                <w:w w:val="108"/>
                <w:lang w:val="nl-NL"/>
              </w:rPr>
              <w:t>over</w:t>
            </w:r>
            <w:r w:rsidRPr="00430176">
              <w:rPr>
                <w:spacing w:val="5"/>
                <w:w w:val="108"/>
                <w:lang w:val="nl-NL"/>
              </w:rPr>
              <w:t xml:space="preserve"> </w:t>
            </w:r>
            <w:r w:rsidRPr="00430176">
              <w:rPr>
                <w:w w:val="108"/>
                <w:lang w:val="nl-NL"/>
              </w:rPr>
              <w:t>heel</w:t>
            </w:r>
            <w:r w:rsidRPr="00430176">
              <w:rPr>
                <w:spacing w:val="5"/>
                <w:w w:val="108"/>
                <w:lang w:val="nl-NL"/>
              </w:rPr>
              <w:t xml:space="preserve"> </w:t>
            </w:r>
            <w:r w:rsidRPr="00430176">
              <w:rPr>
                <w:w w:val="108"/>
                <w:lang w:val="nl-NL"/>
              </w:rPr>
              <w:t>Nederland</w:t>
            </w:r>
            <w:r>
              <w:rPr>
                <w:w w:val="108"/>
                <w:lang w:val="nl-NL"/>
              </w:rPr>
              <w:t xml:space="preserve"> </w:t>
            </w:r>
            <w:r w:rsidRPr="00430176">
              <w:rPr>
                <w:w w:val="105"/>
                <w:lang w:val="nl-NL"/>
              </w:rPr>
              <w:t>uitgezonden</w:t>
            </w:r>
            <w:r w:rsidRPr="00430176">
              <w:rPr>
                <w:spacing w:val="5"/>
                <w:w w:val="105"/>
                <w:lang w:val="nl-NL"/>
              </w:rPr>
              <w:t xml:space="preserve"> </w:t>
            </w:r>
            <w:r w:rsidRPr="00430176">
              <w:rPr>
                <w:w w:val="105"/>
                <w:lang w:val="nl-NL"/>
              </w:rPr>
              <w:t>om</w:t>
            </w:r>
            <w:r w:rsidRPr="00430176">
              <w:rPr>
                <w:spacing w:val="5"/>
                <w:w w:val="105"/>
                <w:lang w:val="nl-NL"/>
              </w:rPr>
              <w:t xml:space="preserve"> </w:t>
            </w:r>
            <w:r w:rsidRPr="00430176">
              <w:rPr>
                <w:w w:val="105"/>
                <w:lang w:val="nl-NL"/>
              </w:rPr>
              <w:t>verschillende</w:t>
            </w:r>
            <w:r>
              <w:rPr>
                <w:w w:val="105"/>
                <w:lang w:val="nl-NL"/>
              </w:rPr>
              <w:t xml:space="preserve"> </w:t>
            </w:r>
            <w:r w:rsidRPr="00430176">
              <w:rPr>
                <w:w w:val="105"/>
                <w:lang w:val="nl-NL"/>
              </w:rPr>
              <w:t>soorten</w:t>
            </w:r>
            <w:r w:rsidRPr="00430176">
              <w:rPr>
                <w:spacing w:val="5"/>
                <w:w w:val="105"/>
                <w:lang w:val="nl-NL"/>
              </w:rPr>
              <w:t xml:space="preserve"> </w:t>
            </w:r>
            <w:r w:rsidRPr="00430176">
              <w:rPr>
                <w:w w:val="105"/>
                <w:lang w:val="nl-NL"/>
              </w:rPr>
              <w:t>“jobs”</w:t>
            </w:r>
            <w:r w:rsidRPr="00430176">
              <w:rPr>
                <w:spacing w:val="5"/>
                <w:w w:val="105"/>
                <w:lang w:val="nl-NL"/>
              </w:rPr>
              <w:t xml:space="preserve"> </w:t>
            </w:r>
            <w:r w:rsidRPr="00430176">
              <w:rPr>
                <w:w w:val="105"/>
                <w:lang w:val="nl-NL"/>
              </w:rPr>
              <w:t>te</w:t>
            </w:r>
            <w:r w:rsidRPr="00430176">
              <w:rPr>
                <w:spacing w:val="5"/>
                <w:w w:val="105"/>
                <w:lang w:val="nl-NL"/>
              </w:rPr>
              <w:t xml:space="preserve"> </w:t>
            </w:r>
            <w:r w:rsidRPr="00430176">
              <w:rPr>
                <w:w w:val="105"/>
                <w:lang w:val="nl-NL"/>
              </w:rPr>
              <w:t>doen.</w:t>
            </w:r>
            <w:r w:rsidRPr="00430176">
              <w:rPr>
                <w:spacing w:val="5"/>
                <w:w w:val="105"/>
                <w:lang w:val="nl-NL"/>
              </w:rPr>
              <w:t xml:space="preserve"> </w:t>
            </w:r>
            <w:r w:rsidRPr="00AA0827">
              <w:rPr>
                <w:w w:val="105"/>
                <w:lang w:val="nl-NL"/>
              </w:rPr>
              <w:t>Dit</w:t>
            </w:r>
            <w:r w:rsidRPr="00AA0827">
              <w:rPr>
                <w:spacing w:val="5"/>
                <w:w w:val="105"/>
                <w:lang w:val="nl-NL"/>
              </w:rPr>
              <w:t xml:space="preserve"> </w:t>
            </w:r>
            <w:r w:rsidRPr="00AA0827">
              <w:rPr>
                <w:w w:val="105"/>
                <w:lang w:val="nl-NL"/>
              </w:rPr>
              <w:t>kan</w:t>
            </w:r>
            <w:r>
              <w:rPr>
                <w:w w:val="105"/>
                <w:lang w:val="nl-NL"/>
              </w:rPr>
              <w:t xml:space="preserve"> </w:t>
            </w:r>
            <w:r w:rsidRPr="00430176">
              <w:rPr>
                <w:w w:val="104"/>
                <w:lang w:val="nl-NL"/>
              </w:rPr>
              <w:t>variëren</w:t>
            </w:r>
            <w:r w:rsidRPr="00430176">
              <w:rPr>
                <w:spacing w:val="5"/>
                <w:w w:val="104"/>
                <w:lang w:val="nl-NL"/>
              </w:rPr>
              <w:t xml:space="preserve"> </w:t>
            </w:r>
            <w:r w:rsidRPr="00430176">
              <w:rPr>
                <w:w w:val="104"/>
                <w:lang w:val="nl-NL"/>
              </w:rPr>
              <w:t>van</w:t>
            </w:r>
            <w:r w:rsidRPr="00430176">
              <w:rPr>
                <w:spacing w:val="5"/>
                <w:w w:val="104"/>
                <w:lang w:val="nl-NL"/>
              </w:rPr>
              <w:t xml:space="preserve"> </w:t>
            </w:r>
            <w:r w:rsidRPr="00430176">
              <w:rPr>
                <w:w w:val="104"/>
                <w:lang w:val="nl-NL"/>
              </w:rPr>
              <w:t>het</w:t>
            </w:r>
            <w:r w:rsidRPr="00430176">
              <w:rPr>
                <w:spacing w:val="5"/>
                <w:w w:val="104"/>
                <w:lang w:val="nl-NL"/>
              </w:rPr>
              <w:t xml:space="preserve"> </w:t>
            </w:r>
            <w:r w:rsidRPr="00430176">
              <w:rPr>
                <w:w w:val="104"/>
                <w:lang w:val="nl-NL"/>
              </w:rPr>
              <w:t>helpen</w:t>
            </w:r>
            <w:r w:rsidRPr="00430176">
              <w:rPr>
                <w:spacing w:val="5"/>
                <w:w w:val="104"/>
                <w:lang w:val="nl-NL"/>
              </w:rPr>
              <w:t xml:space="preserve"> </w:t>
            </w:r>
            <w:r w:rsidRPr="00430176">
              <w:rPr>
                <w:w w:val="104"/>
                <w:lang w:val="nl-NL"/>
              </w:rPr>
              <w:t>in</w:t>
            </w:r>
            <w:r w:rsidRPr="00430176">
              <w:rPr>
                <w:spacing w:val="5"/>
                <w:w w:val="104"/>
                <w:lang w:val="nl-NL"/>
              </w:rPr>
              <w:t xml:space="preserve"> </w:t>
            </w:r>
            <w:r w:rsidRPr="00430176">
              <w:rPr>
                <w:w w:val="104"/>
                <w:lang w:val="nl-NL"/>
              </w:rPr>
              <w:t>de</w:t>
            </w:r>
            <w:r w:rsidRPr="00430176">
              <w:rPr>
                <w:spacing w:val="5"/>
                <w:w w:val="104"/>
                <w:lang w:val="nl-NL"/>
              </w:rPr>
              <w:t xml:space="preserve"> </w:t>
            </w:r>
            <w:r w:rsidRPr="00430176">
              <w:rPr>
                <w:w w:val="104"/>
                <w:lang w:val="nl-NL"/>
              </w:rPr>
              <w:t>keuken</w:t>
            </w:r>
            <w:r w:rsidRPr="00430176">
              <w:rPr>
                <w:spacing w:val="5"/>
                <w:w w:val="104"/>
                <w:lang w:val="nl-NL"/>
              </w:rPr>
              <w:t xml:space="preserve"> </w:t>
            </w:r>
            <w:r w:rsidRPr="00430176">
              <w:rPr>
                <w:w w:val="104"/>
                <w:lang w:val="nl-NL"/>
              </w:rPr>
              <w:t>bij</w:t>
            </w:r>
            <w:r w:rsidRPr="00430176">
              <w:rPr>
                <w:spacing w:val="5"/>
                <w:w w:val="104"/>
                <w:lang w:val="nl-NL"/>
              </w:rPr>
              <w:t xml:space="preserve"> </w:t>
            </w:r>
            <w:r w:rsidRPr="00430176">
              <w:rPr>
                <w:w w:val="104"/>
                <w:lang w:val="nl-NL"/>
              </w:rPr>
              <w:t>een</w:t>
            </w:r>
            <w:r w:rsidRPr="00430176">
              <w:rPr>
                <w:spacing w:val="5"/>
                <w:w w:val="104"/>
                <w:lang w:val="nl-NL"/>
              </w:rPr>
              <w:t xml:space="preserve"> </w:t>
            </w:r>
            <w:r w:rsidRPr="00430176">
              <w:rPr>
                <w:w w:val="104"/>
                <w:lang w:val="nl-NL"/>
              </w:rPr>
              <w:t>restaurant,</w:t>
            </w:r>
            <w:r w:rsidRPr="00430176">
              <w:rPr>
                <w:spacing w:val="5"/>
                <w:w w:val="104"/>
                <w:lang w:val="nl-NL"/>
              </w:rPr>
              <w:t xml:space="preserve"> </w:t>
            </w:r>
            <w:r w:rsidRPr="00430176">
              <w:rPr>
                <w:w w:val="104"/>
                <w:lang w:val="nl-NL"/>
              </w:rPr>
              <w:t>tot</w:t>
            </w:r>
            <w:r w:rsidRPr="00430176">
              <w:rPr>
                <w:spacing w:val="5"/>
                <w:w w:val="104"/>
                <w:lang w:val="nl-NL"/>
              </w:rPr>
              <w:t xml:space="preserve"> </w:t>
            </w:r>
            <w:r w:rsidRPr="00430176">
              <w:rPr>
                <w:w w:val="105"/>
                <w:lang w:val="nl-NL"/>
              </w:rPr>
              <w:t>het</w:t>
            </w:r>
            <w:r w:rsidRPr="00430176">
              <w:rPr>
                <w:spacing w:val="5"/>
                <w:w w:val="105"/>
                <w:lang w:val="nl-NL"/>
              </w:rPr>
              <w:t xml:space="preserve"> </w:t>
            </w:r>
            <w:r w:rsidRPr="00430176">
              <w:rPr>
                <w:w w:val="105"/>
                <w:lang w:val="nl-NL"/>
              </w:rPr>
              <w:t>werken</w:t>
            </w:r>
            <w:r w:rsidRPr="00430176">
              <w:rPr>
                <w:spacing w:val="5"/>
                <w:w w:val="105"/>
                <w:lang w:val="nl-NL"/>
              </w:rPr>
              <w:t xml:space="preserve"> </w:t>
            </w:r>
            <w:r w:rsidRPr="00430176">
              <w:rPr>
                <w:w w:val="105"/>
                <w:lang w:val="nl-NL"/>
              </w:rPr>
              <w:t>op</w:t>
            </w:r>
            <w:r w:rsidRPr="00430176">
              <w:rPr>
                <w:spacing w:val="5"/>
                <w:w w:val="105"/>
                <w:lang w:val="nl-NL"/>
              </w:rPr>
              <w:t xml:space="preserve"> </w:t>
            </w:r>
            <w:r w:rsidRPr="00430176">
              <w:rPr>
                <w:w w:val="105"/>
                <w:lang w:val="nl-NL"/>
              </w:rPr>
              <w:t>verschillende</w:t>
            </w:r>
            <w:r w:rsidRPr="00430176">
              <w:rPr>
                <w:spacing w:val="5"/>
                <w:w w:val="105"/>
                <w:lang w:val="nl-NL"/>
              </w:rPr>
              <w:t xml:space="preserve"> </w:t>
            </w:r>
            <w:r w:rsidRPr="00430176">
              <w:rPr>
                <w:w w:val="105"/>
                <w:lang w:val="nl-NL"/>
              </w:rPr>
              <w:t>soorten</w:t>
            </w:r>
            <w:r>
              <w:rPr>
                <w:w w:val="105"/>
                <w:lang w:val="nl-NL"/>
              </w:rPr>
              <w:t xml:space="preserve"> </w:t>
            </w:r>
            <w:r w:rsidRPr="00430176">
              <w:rPr>
                <w:w w:val="106"/>
                <w:lang w:val="nl-NL"/>
              </w:rPr>
              <w:t>evenementen</w:t>
            </w:r>
            <w:r w:rsidRPr="00430176">
              <w:rPr>
                <w:spacing w:val="5"/>
                <w:w w:val="106"/>
                <w:lang w:val="nl-NL"/>
              </w:rPr>
              <w:t xml:space="preserve"> </w:t>
            </w:r>
            <w:r w:rsidRPr="00430176">
              <w:rPr>
                <w:w w:val="106"/>
                <w:lang w:val="nl-NL"/>
              </w:rPr>
              <w:t>en</w:t>
            </w:r>
            <w:r w:rsidRPr="00430176">
              <w:rPr>
                <w:spacing w:val="5"/>
                <w:w w:val="106"/>
                <w:lang w:val="nl-NL"/>
              </w:rPr>
              <w:t xml:space="preserve"> </w:t>
            </w:r>
            <w:r w:rsidRPr="00430176">
              <w:rPr>
                <w:w w:val="106"/>
                <w:lang w:val="nl-NL"/>
              </w:rPr>
              <w:t>festivals</w:t>
            </w:r>
            <w:r w:rsidRPr="00430176">
              <w:rPr>
                <w:spacing w:val="5"/>
                <w:w w:val="106"/>
                <w:lang w:val="nl-NL"/>
              </w:rPr>
              <w:t xml:space="preserve"> </w:t>
            </w:r>
            <w:r w:rsidRPr="00430176">
              <w:rPr>
                <w:w w:val="106"/>
                <w:lang w:val="nl-NL"/>
              </w:rPr>
              <w:t>door</w:t>
            </w:r>
            <w:r w:rsidRPr="00430176">
              <w:rPr>
                <w:spacing w:val="5"/>
                <w:w w:val="106"/>
                <w:lang w:val="nl-NL"/>
              </w:rPr>
              <w:t xml:space="preserve"> </w:t>
            </w:r>
            <w:r w:rsidRPr="00430176">
              <w:rPr>
                <w:w w:val="106"/>
                <w:lang w:val="nl-NL"/>
              </w:rPr>
              <w:t>heel</w:t>
            </w:r>
            <w:r w:rsidRPr="00430176">
              <w:rPr>
                <w:spacing w:val="5"/>
                <w:w w:val="106"/>
                <w:lang w:val="nl-NL"/>
              </w:rPr>
              <w:t xml:space="preserve"> </w:t>
            </w:r>
            <w:r w:rsidRPr="00430176">
              <w:rPr>
                <w:w w:val="106"/>
                <w:lang w:val="nl-NL"/>
              </w:rPr>
              <w:t>Nederland.</w:t>
            </w:r>
            <w:r w:rsidRPr="00430176">
              <w:rPr>
                <w:spacing w:val="5"/>
                <w:w w:val="106"/>
                <w:lang w:val="nl-NL"/>
              </w:rPr>
              <w:t xml:space="preserve"> </w:t>
            </w:r>
            <w:r w:rsidRPr="00AA0827">
              <w:rPr>
                <w:w w:val="106"/>
                <w:lang w:val="nl-NL"/>
              </w:rPr>
              <w:t>Het</w:t>
            </w:r>
            <w:r w:rsidRPr="00AA0827">
              <w:rPr>
                <w:spacing w:val="5"/>
                <w:w w:val="106"/>
                <w:lang w:val="nl-NL"/>
              </w:rPr>
              <w:t xml:space="preserve"> </w:t>
            </w:r>
            <w:r w:rsidRPr="00AA0827">
              <w:rPr>
                <w:w w:val="106"/>
                <w:lang w:val="nl-NL"/>
              </w:rPr>
              <w:t>enthousiaste</w:t>
            </w:r>
            <w:r>
              <w:rPr>
                <w:w w:val="106"/>
                <w:lang w:val="nl-NL"/>
              </w:rPr>
              <w:t xml:space="preserve"> </w:t>
            </w:r>
            <w:r w:rsidRPr="00430176">
              <w:rPr>
                <w:w w:val="107"/>
                <w:lang w:val="nl-NL"/>
              </w:rPr>
              <w:t>team</w:t>
            </w:r>
            <w:r w:rsidRPr="00430176">
              <w:rPr>
                <w:spacing w:val="5"/>
                <w:w w:val="107"/>
                <w:lang w:val="nl-NL"/>
              </w:rPr>
              <w:t xml:space="preserve"> </w:t>
            </w:r>
            <w:r w:rsidRPr="00430176">
              <w:rPr>
                <w:w w:val="107"/>
                <w:lang w:val="nl-NL"/>
              </w:rPr>
              <w:t>staat</w:t>
            </w:r>
            <w:r w:rsidRPr="00430176">
              <w:rPr>
                <w:spacing w:val="5"/>
                <w:w w:val="107"/>
                <w:lang w:val="nl-NL"/>
              </w:rPr>
              <w:t xml:space="preserve"> </w:t>
            </w:r>
            <w:r w:rsidRPr="00430176">
              <w:rPr>
                <w:w w:val="107"/>
                <w:lang w:val="nl-NL"/>
              </w:rPr>
              <w:t>altijd</w:t>
            </w:r>
            <w:r w:rsidRPr="00430176">
              <w:rPr>
                <w:spacing w:val="5"/>
                <w:w w:val="107"/>
                <w:lang w:val="nl-NL"/>
              </w:rPr>
              <w:t xml:space="preserve"> </w:t>
            </w:r>
            <w:r w:rsidRPr="00430176">
              <w:rPr>
                <w:w w:val="107"/>
                <w:lang w:val="nl-NL"/>
              </w:rPr>
              <w:t>voor</w:t>
            </w:r>
            <w:r w:rsidRPr="00430176">
              <w:rPr>
                <w:spacing w:val="5"/>
                <w:w w:val="107"/>
                <w:lang w:val="nl-NL"/>
              </w:rPr>
              <w:t xml:space="preserve"> </w:t>
            </w:r>
            <w:r w:rsidRPr="00430176">
              <w:rPr>
                <w:w w:val="107"/>
                <w:lang w:val="nl-NL"/>
              </w:rPr>
              <w:t>elkaar</w:t>
            </w:r>
            <w:r w:rsidRPr="00430176">
              <w:rPr>
                <w:spacing w:val="5"/>
                <w:w w:val="107"/>
                <w:lang w:val="nl-NL"/>
              </w:rPr>
              <w:t xml:space="preserve"> </w:t>
            </w:r>
            <w:r w:rsidRPr="00430176">
              <w:rPr>
                <w:w w:val="107"/>
                <w:lang w:val="nl-NL"/>
              </w:rPr>
              <w:t>klaar.</w:t>
            </w:r>
            <w:r w:rsidRPr="00430176">
              <w:rPr>
                <w:spacing w:val="5"/>
                <w:w w:val="107"/>
                <w:lang w:val="nl-NL"/>
              </w:rPr>
              <w:t xml:space="preserve"> </w:t>
            </w:r>
            <w:r w:rsidRPr="00AA0827">
              <w:rPr>
                <w:w w:val="107"/>
                <w:lang w:val="nl-NL"/>
              </w:rPr>
              <w:t>Tijdens</w:t>
            </w:r>
            <w:r>
              <w:rPr>
                <w:w w:val="107"/>
                <w:lang w:val="nl-NL"/>
              </w:rPr>
              <w:t xml:space="preserve"> </w:t>
            </w:r>
            <w:r w:rsidRPr="00AA0827">
              <w:rPr>
                <w:w w:val="107"/>
                <w:lang w:val="nl-NL"/>
              </w:rPr>
              <w:t>evenementen</w:t>
            </w:r>
            <w:r w:rsidRPr="00AA0827">
              <w:rPr>
                <w:spacing w:val="5"/>
                <w:w w:val="107"/>
                <w:lang w:val="nl-NL"/>
              </w:rPr>
              <w:t xml:space="preserve"> </w:t>
            </w:r>
            <w:r w:rsidRPr="00AA0827">
              <w:rPr>
                <w:w w:val="107"/>
                <w:lang w:val="nl-NL"/>
              </w:rPr>
              <w:t>en</w:t>
            </w:r>
            <w:r w:rsidRPr="00AA0827">
              <w:rPr>
                <w:spacing w:val="5"/>
                <w:w w:val="107"/>
                <w:lang w:val="nl-NL"/>
              </w:rPr>
              <w:t xml:space="preserve"> </w:t>
            </w:r>
            <w:r w:rsidRPr="00AA0827">
              <w:rPr>
                <w:w w:val="107"/>
                <w:lang w:val="nl-NL"/>
              </w:rPr>
              <w:t>festivals</w:t>
            </w:r>
            <w:r>
              <w:rPr>
                <w:w w:val="107"/>
                <w:lang w:val="nl-NL"/>
              </w:rPr>
              <w:t xml:space="preserve"> </w:t>
            </w:r>
            <w:r w:rsidRPr="00430176">
              <w:rPr>
                <w:w w:val="105"/>
                <w:lang w:val="nl-NL"/>
              </w:rPr>
              <w:t>is</w:t>
            </w:r>
            <w:r w:rsidRPr="00430176">
              <w:rPr>
                <w:spacing w:val="5"/>
                <w:w w:val="105"/>
                <w:lang w:val="nl-NL"/>
              </w:rPr>
              <w:t xml:space="preserve"> </w:t>
            </w:r>
            <w:r w:rsidRPr="00430176">
              <w:rPr>
                <w:w w:val="105"/>
                <w:lang w:val="nl-NL"/>
              </w:rPr>
              <w:t>het</w:t>
            </w:r>
            <w:r w:rsidRPr="00430176">
              <w:rPr>
                <w:spacing w:val="5"/>
                <w:w w:val="105"/>
                <w:lang w:val="nl-NL"/>
              </w:rPr>
              <w:t xml:space="preserve"> </w:t>
            </w:r>
            <w:r w:rsidRPr="00430176">
              <w:rPr>
                <w:w w:val="105"/>
                <w:lang w:val="nl-NL"/>
              </w:rPr>
              <w:t>van</w:t>
            </w:r>
            <w:r w:rsidRPr="00430176">
              <w:rPr>
                <w:spacing w:val="5"/>
                <w:w w:val="105"/>
                <w:lang w:val="nl-NL"/>
              </w:rPr>
              <w:t xml:space="preserve"> </w:t>
            </w:r>
            <w:r w:rsidRPr="00430176">
              <w:rPr>
                <w:w w:val="105"/>
                <w:lang w:val="nl-NL"/>
              </w:rPr>
              <w:t>belang</w:t>
            </w:r>
            <w:r w:rsidRPr="00430176">
              <w:rPr>
                <w:spacing w:val="5"/>
                <w:w w:val="105"/>
                <w:lang w:val="nl-NL"/>
              </w:rPr>
              <w:t xml:space="preserve"> </w:t>
            </w:r>
            <w:r w:rsidRPr="00430176">
              <w:rPr>
                <w:w w:val="105"/>
                <w:lang w:val="nl-NL"/>
              </w:rPr>
              <w:t>dat</w:t>
            </w:r>
            <w:r w:rsidRPr="00430176">
              <w:rPr>
                <w:spacing w:val="5"/>
                <w:w w:val="105"/>
                <w:lang w:val="nl-NL"/>
              </w:rPr>
              <w:t xml:space="preserve"> </w:t>
            </w:r>
            <w:r w:rsidRPr="00430176">
              <w:rPr>
                <w:w w:val="105"/>
                <w:lang w:val="nl-NL"/>
              </w:rPr>
              <w:t>elk</w:t>
            </w:r>
            <w:r w:rsidRPr="00430176">
              <w:rPr>
                <w:spacing w:val="5"/>
                <w:w w:val="105"/>
                <w:lang w:val="nl-NL"/>
              </w:rPr>
              <w:t xml:space="preserve"> </w:t>
            </w:r>
            <w:r w:rsidRPr="00430176">
              <w:rPr>
                <w:w w:val="105"/>
                <w:lang w:val="nl-NL"/>
              </w:rPr>
              <w:t>individu</w:t>
            </w:r>
            <w:r w:rsidRPr="00430176">
              <w:rPr>
                <w:spacing w:val="5"/>
                <w:w w:val="105"/>
                <w:lang w:val="nl-NL"/>
              </w:rPr>
              <w:t xml:space="preserve"> </w:t>
            </w:r>
            <w:r w:rsidRPr="00430176">
              <w:rPr>
                <w:w w:val="105"/>
                <w:lang w:val="nl-NL"/>
              </w:rPr>
              <w:t>van</w:t>
            </w:r>
            <w:r w:rsidRPr="00430176">
              <w:rPr>
                <w:spacing w:val="5"/>
                <w:w w:val="105"/>
                <w:lang w:val="nl-NL"/>
              </w:rPr>
              <w:t xml:space="preserve"> </w:t>
            </w:r>
            <w:r w:rsidRPr="00430176">
              <w:rPr>
                <w:w w:val="105"/>
                <w:lang w:val="nl-NL"/>
              </w:rPr>
              <w:t>het</w:t>
            </w:r>
            <w:r w:rsidRPr="00430176">
              <w:rPr>
                <w:spacing w:val="5"/>
                <w:w w:val="105"/>
                <w:lang w:val="nl-NL"/>
              </w:rPr>
              <w:t xml:space="preserve"> </w:t>
            </w:r>
            <w:r w:rsidRPr="00430176">
              <w:rPr>
                <w:w w:val="105"/>
                <w:lang w:val="nl-NL"/>
              </w:rPr>
              <w:t>team</w:t>
            </w:r>
            <w:r w:rsidRPr="00430176">
              <w:rPr>
                <w:spacing w:val="5"/>
                <w:w w:val="105"/>
                <w:lang w:val="nl-NL"/>
              </w:rPr>
              <w:t xml:space="preserve"> </w:t>
            </w:r>
            <w:r w:rsidRPr="00430176">
              <w:rPr>
                <w:w w:val="105"/>
                <w:lang w:val="nl-NL"/>
              </w:rPr>
              <w:t>weet</w:t>
            </w:r>
            <w:r w:rsidRPr="00430176">
              <w:rPr>
                <w:spacing w:val="5"/>
                <w:w w:val="105"/>
                <w:lang w:val="nl-NL"/>
              </w:rPr>
              <w:t xml:space="preserve"> </w:t>
            </w:r>
            <w:r w:rsidRPr="00430176">
              <w:rPr>
                <w:w w:val="105"/>
                <w:lang w:val="nl-NL"/>
              </w:rPr>
              <w:t>wat</w:t>
            </w:r>
            <w:r>
              <w:rPr>
                <w:w w:val="105"/>
                <w:lang w:val="nl-NL"/>
              </w:rPr>
              <w:t xml:space="preserve"> </w:t>
            </w:r>
            <w:r w:rsidRPr="00430176">
              <w:rPr>
                <w:w w:val="105"/>
                <w:lang w:val="nl-NL"/>
              </w:rPr>
              <w:t>hem/haar</w:t>
            </w:r>
            <w:r w:rsidRPr="00430176">
              <w:rPr>
                <w:spacing w:val="5"/>
                <w:w w:val="105"/>
                <w:lang w:val="nl-NL"/>
              </w:rPr>
              <w:t xml:space="preserve"> </w:t>
            </w:r>
            <w:r w:rsidRPr="00430176">
              <w:rPr>
                <w:w w:val="105"/>
                <w:lang w:val="nl-NL"/>
              </w:rPr>
              <w:t>te</w:t>
            </w:r>
            <w:r>
              <w:rPr>
                <w:w w:val="105"/>
                <w:lang w:val="nl-NL"/>
              </w:rPr>
              <w:t xml:space="preserve"> </w:t>
            </w:r>
            <w:r w:rsidRPr="00430176">
              <w:rPr>
                <w:w w:val="106"/>
                <w:lang w:val="nl-NL"/>
              </w:rPr>
              <w:t>doen</w:t>
            </w:r>
            <w:r w:rsidRPr="00430176">
              <w:rPr>
                <w:spacing w:val="5"/>
                <w:w w:val="106"/>
                <w:lang w:val="nl-NL"/>
              </w:rPr>
              <w:t xml:space="preserve"> </w:t>
            </w:r>
            <w:r w:rsidRPr="00430176">
              <w:rPr>
                <w:w w:val="106"/>
                <w:lang w:val="nl-NL"/>
              </w:rPr>
              <w:t>staat</w:t>
            </w:r>
            <w:r w:rsidR="009F4E39">
              <w:rPr>
                <w:w w:val="106"/>
                <w:lang w:val="nl-NL"/>
              </w:rPr>
              <w:t>. Deze taak wordt zo zorgvuldig mogelijk uitgevoerd</w:t>
            </w:r>
            <w:r w:rsidRPr="00430176">
              <w:rPr>
                <w:spacing w:val="5"/>
                <w:w w:val="106"/>
                <w:lang w:val="nl-NL"/>
              </w:rPr>
              <w:t xml:space="preserve"> </w:t>
            </w:r>
            <w:r w:rsidRPr="00430176">
              <w:rPr>
                <w:w w:val="106"/>
                <w:lang w:val="nl-NL"/>
              </w:rPr>
              <w:t>onder</w:t>
            </w:r>
            <w:r w:rsidRPr="00430176">
              <w:rPr>
                <w:spacing w:val="5"/>
                <w:w w:val="106"/>
                <w:lang w:val="nl-NL"/>
              </w:rPr>
              <w:t xml:space="preserve"> </w:t>
            </w:r>
            <w:r w:rsidRPr="00430176">
              <w:rPr>
                <w:w w:val="106"/>
                <w:lang w:val="nl-NL"/>
              </w:rPr>
              <w:t>drukke</w:t>
            </w:r>
            <w:r w:rsidRPr="00430176">
              <w:rPr>
                <w:spacing w:val="5"/>
                <w:w w:val="106"/>
                <w:lang w:val="nl-NL"/>
              </w:rPr>
              <w:t xml:space="preserve"> </w:t>
            </w:r>
            <w:r w:rsidRPr="00430176">
              <w:rPr>
                <w:w w:val="106"/>
                <w:lang w:val="nl-NL"/>
              </w:rPr>
              <w:t>en</w:t>
            </w:r>
            <w:r>
              <w:rPr>
                <w:w w:val="106"/>
                <w:lang w:val="nl-NL"/>
              </w:rPr>
              <w:t xml:space="preserve"> </w:t>
            </w:r>
            <w:r w:rsidRPr="00430176">
              <w:rPr>
                <w:w w:val="109"/>
                <w:lang w:val="nl-NL"/>
              </w:rPr>
              <w:t>stressvolle</w:t>
            </w:r>
            <w:r w:rsidRPr="00430176">
              <w:rPr>
                <w:spacing w:val="5"/>
                <w:w w:val="109"/>
                <w:lang w:val="nl-NL"/>
              </w:rPr>
              <w:t xml:space="preserve"> </w:t>
            </w:r>
            <w:r w:rsidRPr="00430176">
              <w:rPr>
                <w:w w:val="109"/>
                <w:lang w:val="nl-NL"/>
              </w:rPr>
              <w:t>situaties.</w:t>
            </w:r>
            <w:r w:rsidRPr="00430176">
              <w:rPr>
                <w:spacing w:val="5"/>
                <w:w w:val="109"/>
                <w:lang w:val="nl-NL"/>
              </w:rPr>
              <w:t xml:space="preserve"> </w:t>
            </w:r>
            <w:r w:rsidRPr="00430176">
              <w:rPr>
                <w:w w:val="109"/>
                <w:lang w:val="nl-NL"/>
              </w:rPr>
              <w:t>Zoals</w:t>
            </w:r>
            <w:r w:rsidRPr="00430176">
              <w:rPr>
                <w:spacing w:val="5"/>
                <w:w w:val="109"/>
                <w:lang w:val="nl-NL"/>
              </w:rPr>
              <w:t xml:space="preserve"> </w:t>
            </w:r>
            <w:r w:rsidRPr="00430176">
              <w:rPr>
                <w:w w:val="109"/>
                <w:lang w:val="nl-NL"/>
              </w:rPr>
              <w:t>vaak</w:t>
            </w:r>
            <w:r w:rsidRPr="00430176">
              <w:rPr>
                <w:spacing w:val="5"/>
                <w:w w:val="109"/>
                <w:lang w:val="nl-NL"/>
              </w:rPr>
              <w:t xml:space="preserve"> </w:t>
            </w:r>
            <w:r w:rsidRPr="00430176">
              <w:rPr>
                <w:w w:val="109"/>
                <w:lang w:val="nl-NL"/>
              </w:rPr>
              <w:t>gezegd</w:t>
            </w:r>
            <w:r w:rsidRPr="00430176">
              <w:rPr>
                <w:spacing w:val="5"/>
                <w:w w:val="109"/>
                <w:lang w:val="nl-NL"/>
              </w:rPr>
              <w:t xml:space="preserve"> </w:t>
            </w:r>
            <w:r w:rsidRPr="00430176">
              <w:rPr>
                <w:w w:val="109"/>
                <w:lang w:val="nl-NL"/>
              </w:rPr>
              <w:t>werd:</w:t>
            </w:r>
            <w:r w:rsidRPr="00430176">
              <w:rPr>
                <w:spacing w:val="5"/>
                <w:w w:val="109"/>
                <w:lang w:val="nl-NL"/>
              </w:rPr>
              <w:t xml:space="preserve"> </w:t>
            </w:r>
            <w:r w:rsidRPr="00430176">
              <w:rPr>
                <w:w w:val="109"/>
                <w:lang w:val="nl-NL"/>
              </w:rPr>
              <w:t>een</w:t>
            </w:r>
            <w:r w:rsidRPr="00430176">
              <w:rPr>
                <w:spacing w:val="5"/>
                <w:w w:val="109"/>
                <w:lang w:val="nl-NL"/>
              </w:rPr>
              <w:t xml:space="preserve"> </w:t>
            </w:r>
            <w:r w:rsidRPr="00430176">
              <w:rPr>
                <w:w w:val="109"/>
                <w:lang w:val="nl-NL"/>
              </w:rPr>
              <w:t>team,</w:t>
            </w:r>
            <w:r w:rsidRPr="00430176">
              <w:rPr>
                <w:spacing w:val="5"/>
                <w:w w:val="109"/>
                <w:lang w:val="nl-NL"/>
              </w:rPr>
              <w:t xml:space="preserve"> </w:t>
            </w:r>
            <w:r w:rsidRPr="00430176">
              <w:rPr>
                <w:w w:val="109"/>
                <w:lang w:val="nl-NL"/>
              </w:rPr>
              <w:t>een</w:t>
            </w:r>
            <w:r w:rsidRPr="00430176">
              <w:rPr>
                <w:spacing w:val="5"/>
                <w:w w:val="109"/>
                <w:lang w:val="nl-NL"/>
              </w:rPr>
              <w:t xml:space="preserve"> </w:t>
            </w:r>
            <w:r w:rsidRPr="00430176">
              <w:rPr>
                <w:w w:val="109"/>
                <w:lang w:val="nl-NL"/>
              </w:rPr>
              <w:t>taak!</w:t>
            </w:r>
          </w:p>
          <w:p w14:paraId="3D653921" w14:textId="77777777" w:rsidR="003D7672" w:rsidRDefault="003D7672" w:rsidP="009F4E39">
            <w:pPr>
              <w:rPr>
                <w:lang w:val="nl-NL"/>
              </w:rPr>
            </w:pPr>
          </w:p>
          <w:p w14:paraId="08BC1491" w14:textId="77777777" w:rsidR="009F4E39" w:rsidRDefault="009F4E39" w:rsidP="009F4E39">
            <w:pPr>
              <w:rPr>
                <w:lang w:val="nl-NL"/>
              </w:rPr>
            </w:pPr>
          </w:p>
          <w:p w14:paraId="3438E0C6" w14:textId="77777777" w:rsidR="009F4E39" w:rsidRDefault="009F4E39" w:rsidP="009F4E39">
            <w:pPr>
              <w:rPr>
                <w:lang w:val="nl-NL"/>
              </w:rPr>
            </w:pPr>
          </w:p>
          <w:p w14:paraId="65D5DA15" w14:textId="77777777" w:rsidR="009F4E39" w:rsidRDefault="009F4E39" w:rsidP="009F4E39">
            <w:pPr>
              <w:rPr>
                <w:lang w:val="nl-NL"/>
              </w:rPr>
            </w:pPr>
          </w:p>
          <w:p w14:paraId="3136A8AE" w14:textId="0513DB6F" w:rsidR="009F4E39" w:rsidRPr="003D7672" w:rsidRDefault="009F4E39" w:rsidP="009F4E39">
            <w:pPr>
              <w:rPr>
                <w:lang w:val="nl-NL"/>
              </w:rPr>
            </w:pPr>
          </w:p>
        </w:tc>
      </w:tr>
      <w:tr w:rsidR="003D7672" w:rsidRPr="00B0202E" w14:paraId="4D0FD9EB" w14:textId="77777777" w:rsidTr="003D7672">
        <w:tc>
          <w:tcPr>
            <w:tcW w:w="9290" w:type="dxa"/>
            <w:tcMar>
              <w:top w:w="216" w:type="dxa"/>
            </w:tcMar>
          </w:tcPr>
          <w:p w14:paraId="2A7FCB39" w14:textId="1F484ACB" w:rsidR="003D7672" w:rsidRPr="00CF1A49" w:rsidRDefault="003D7672" w:rsidP="003D7672">
            <w:pPr>
              <w:pStyle w:val="Heading3"/>
              <w:contextualSpacing w:val="0"/>
              <w:outlineLvl w:val="2"/>
            </w:pPr>
            <w:r>
              <w:lastRenderedPageBreak/>
              <w:t>05/2018</w:t>
            </w:r>
            <w:r w:rsidRPr="00CF1A49">
              <w:t xml:space="preserve"> – </w:t>
            </w:r>
            <w:r>
              <w:t>06/2018</w:t>
            </w:r>
          </w:p>
          <w:p w14:paraId="03A40401" w14:textId="66C4BDB8" w:rsidR="003D7672" w:rsidRPr="00CF1A49" w:rsidRDefault="003D7672" w:rsidP="003D7672">
            <w:pPr>
              <w:pStyle w:val="Heading2"/>
              <w:contextualSpacing w:val="0"/>
              <w:outlineLvl w:val="1"/>
            </w:pPr>
            <w:r>
              <w:t>Ziggo tech support</w:t>
            </w:r>
            <w:r w:rsidRPr="00CF1A49">
              <w:t xml:space="preserve">, </w:t>
            </w:r>
            <w:r>
              <w:rPr>
                <w:rStyle w:val="SubtleReference"/>
              </w:rPr>
              <w:t>Teleperformance (Tilburg)</w:t>
            </w:r>
          </w:p>
          <w:p w14:paraId="5F83F736" w14:textId="0BD77CC9" w:rsidR="003D7672" w:rsidRPr="003D7672" w:rsidRDefault="003D7672" w:rsidP="003D7672">
            <w:pPr>
              <w:rPr>
                <w:w w:val="107"/>
                <w:lang w:val="nl-NL"/>
              </w:rPr>
            </w:pPr>
            <w:r w:rsidRPr="00430176">
              <w:rPr>
                <w:w w:val="107"/>
                <w:lang w:val="nl-NL"/>
              </w:rPr>
              <w:t>Bij</w:t>
            </w:r>
            <w:r w:rsidRPr="00430176">
              <w:rPr>
                <w:spacing w:val="5"/>
                <w:w w:val="107"/>
                <w:lang w:val="nl-NL"/>
              </w:rPr>
              <w:t xml:space="preserve"> </w:t>
            </w:r>
            <w:r w:rsidRPr="00430176">
              <w:rPr>
                <w:w w:val="107"/>
                <w:lang w:val="nl-NL"/>
              </w:rPr>
              <w:t>Teleperformance</w:t>
            </w:r>
            <w:r w:rsidRPr="00430176">
              <w:rPr>
                <w:spacing w:val="5"/>
                <w:w w:val="107"/>
                <w:lang w:val="nl-NL"/>
              </w:rPr>
              <w:t xml:space="preserve"> </w:t>
            </w:r>
            <w:r w:rsidRPr="00430176">
              <w:rPr>
                <w:w w:val="107"/>
                <w:lang w:val="nl-NL"/>
              </w:rPr>
              <w:t>in</w:t>
            </w:r>
            <w:r w:rsidRPr="00430176">
              <w:rPr>
                <w:spacing w:val="5"/>
                <w:w w:val="107"/>
                <w:lang w:val="nl-NL"/>
              </w:rPr>
              <w:t xml:space="preserve"> </w:t>
            </w:r>
            <w:r w:rsidRPr="00430176">
              <w:rPr>
                <w:w w:val="107"/>
                <w:lang w:val="nl-NL"/>
              </w:rPr>
              <w:t>Tilburg</w:t>
            </w:r>
            <w:r w:rsidRPr="00430176">
              <w:rPr>
                <w:spacing w:val="5"/>
                <w:w w:val="107"/>
                <w:lang w:val="nl-NL"/>
              </w:rPr>
              <w:t xml:space="preserve"> </w:t>
            </w:r>
            <w:r w:rsidRPr="00430176">
              <w:rPr>
                <w:w w:val="107"/>
                <w:lang w:val="nl-NL"/>
              </w:rPr>
              <w:t>heb</w:t>
            </w:r>
            <w:r w:rsidRPr="00430176">
              <w:rPr>
                <w:spacing w:val="5"/>
                <w:w w:val="107"/>
                <w:lang w:val="nl-NL"/>
              </w:rPr>
              <w:t xml:space="preserve"> </w:t>
            </w:r>
            <w:r w:rsidRPr="00430176">
              <w:rPr>
                <w:w w:val="107"/>
                <w:lang w:val="nl-NL"/>
              </w:rPr>
              <w:t>Ik</w:t>
            </w:r>
            <w:r w:rsidRPr="00430176">
              <w:rPr>
                <w:spacing w:val="5"/>
                <w:w w:val="107"/>
                <w:lang w:val="nl-NL"/>
              </w:rPr>
              <w:t xml:space="preserve"> </w:t>
            </w:r>
            <w:r w:rsidRPr="00430176">
              <w:rPr>
                <w:w w:val="107"/>
                <w:lang w:val="nl-NL"/>
              </w:rPr>
              <w:t>deelgenomen</w:t>
            </w:r>
            <w:r w:rsidRPr="00430176">
              <w:rPr>
                <w:spacing w:val="5"/>
                <w:w w:val="107"/>
                <w:lang w:val="nl-NL"/>
              </w:rPr>
              <w:t xml:space="preserve"> </w:t>
            </w:r>
            <w:r w:rsidRPr="00430176">
              <w:rPr>
                <w:w w:val="107"/>
                <w:lang w:val="nl-NL"/>
              </w:rPr>
              <w:t>aan</w:t>
            </w:r>
            <w:r w:rsidRPr="00430176">
              <w:rPr>
                <w:spacing w:val="5"/>
                <w:w w:val="107"/>
                <w:lang w:val="nl-NL"/>
              </w:rPr>
              <w:t xml:space="preserve"> </w:t>
            </w:r>
            <w:r w:rsidRPr="00430176">
              <w:rPr>
                <w:w w:val="107"/>
                <w:lang w:val="nl-NL"/>
              </w:rPr>
              <w:t>het</w:t>
            </w:r>
            <w:r>
              <w:rPr>
                <w:w w:val="107"/>
                <w:lang w:val="nl-NL"/>
              </w:rPr>
              <w:t xml:space="preserve"> </w:t>
            </w:r>
            <w:r w:rsidRPr="00430176">
              <w:rPr>
                <w:w w:val="107"/>
                <w:lang w:val="nl-NL"/>
              </w:rPr>
              <w:t>trainingsprogramma</w:t>
            </w:r>
            <w:r w:rsidRPr="00430176">
              <w:rPr>
                <w:spacing w:val="5"/>
                <w:w w:val="107"/>
                <w:lang w:val="nl-NL"/>
              </w:rPr>
              <w:t xml:space="preserve"> </w:t>
            </w:r>
            <w:r w:rsidRPr="00430176">
              <w:rPr>
                <w:w w:val="107"/>
                <w:lang w:val="nl-NL"/>
              </w:rPr>
              <w:t>van</w:t>
            </w:r>
            <w:r w:rsidRPr="00430176">
              <w:rPr>
                <w:spacing w:val="5"/>
                <w:w w:val="107"/>
                <w:lang w:val="nl-NL"/>
              </w:rPr>
              <w:t xml:space="preserve"> </w:t>
            </w:r>
            <w:r w:rsidRPr="00430176">
              <w:rPr>
                <w:w w:val="107"/>
                <w:lang w:val="nl-NL"/>
              </w:rPr>
              <w:t>2</w:t>
            </w:r>
            <w:r>
              <w:rPr>
                <w:w w:val="107"/>
                <w:lang w:val="nl-NL"/>
              </w:rPr>
              <w:t xml:space="preserve"> </w:t>
            </w:r>
            <w:r w:rsidRPr="00430176">
              <w:rPr>
                <w:w w:val="107"/>
                <w:lang w:val="nl-NL"/>
              </w:rPr>
              <w:t>weken</w:t>
            </w:r>
            <w:r w:rsidRPr="00430176">
              <w:rPr>
                <w:spacing w:val="5"/>
                <w:w w:val="107"/>
                <w:lang w:val="nl-NL"/>
              </w:rPr>
              <w:t xml:space="preserve"> </w:t>
            </w:r>
            <w:r w:rsidRPr="00430176">
              <w:rPr>
                <w:w w:val="107"/>
                <w:lang w:val="nl-NL"/>
              </w:rPr>
              <w:t>waarbij</w:t>
            </w:r>
            <w:r w:rsidRPr="00430176">
              <w:rPr>
                <w:spacing w:val="5"/>
                <w:w w:val="107"/>
                <w:lang w:val="nl-NL"/>
              </w:rPr>
              <w:t xml:space="preserve"> </w:t>
            </w:r>
            <w:r w:rsidRPr="00430176">
              <w:rPr>
                <w:w w:val="107"/>
                <w:lang w:val="nl-NL"/>
              </w:rPr>
              <w:t>alle</w:t>
            </w:r>
            <w:r w:rsidRPr="00430176">
              <w:rPr>
                <w:spacing w:val="5"/>
                <w:w w:val="107"/>
                <w:lang w:val="nl-NL"/>
              </w:rPr>
              <w:t xml:space="preserve"> </w:t>
            </w:r>
            <w:r w:rsidRPr="00430176">
              <w:rPr>
                <w:w w:val="107"/>
                <w:lang w:val="nl-NL"/>
              </w:rPr>
              <w:t>werkzaamheden</w:t>
            </w:r>
            <w:r w:rsidRPr="00430176">
              <w:rPr>
                <w:spacing w:val="5"/>
                <w:w w:val="107"/>
                <w:lang w:val="nl-NL"/>
              </w:rPr>
              <w:t xml:space="preserve"> </w:t>
            </w:r>
            <w:r w:rsidRPr="00430176">
              <w:rPr>
                <w:w w:val="107"/>
                <w:lang w:val="nl-NL"/>
              </w:rPr>
              <w:t>en</w:t>
            </w:r>
            <w:r>
              <w:rPr>
                <w:w w:val="107"/>
                <w:lang w:val="nl-NL"/>
              </w:rPr>
              <w:t xml:space="preserve"> </w:t>
            </w:r>
            <w:r w:rsidRPr="00430176">
              <w:rPr>
                <w:w w:val="106"/>
                <w:lang w:val="nl-NL"/>
              </w:rPr>
              <w:t>oplossingen</w:t>
            </w:r>
            <w:r w:rsidRPr="00430176">
              <w:rPr>
                <w:spacing w:val="5"/>
                <w:w w:val="106"/>
                <w:lang w:val="nl-NL"/>
              </w:rPr>
              <w:t xml:space="preserve"> </w:t>
            </w:r>
            <w:r w:rsidRPr="00430176">
              <w:rPr>
                <w:w w:val="106"/>
                <w:lang w:val="nl-NL"/>
              </w:rPr>
              <w:t>werden</w:t>
            </w:r>
            <w:r w:rsidRPr="00430176">
              <w:rPr>
                <w:spacing w:val="5"/>
                <w:w w:val="106"/>
                <w:lang w:val="nl-NL"/>
              </w:rPr>
              <w:t xml:space="preserve"> </w:t>
            </w:r>
            <w:r w:rsidRPr="00430176">
              <w:rPr>
                <w:w w:val="106"/>
                <w:lang w:val="nl-NL"/>
              </w:rPr>
              <w:t>uitgelegd</w:t>
            </w:r>
            <w:r w:rsidRPr="00430176">
              <w:rPr>
                <w:spacing w:val="5"/>
                <w:w w:val="106"/>
                <w:lang w:val="nl-NL"/>
              </w:rPr>
              <w:t xml:space="preserve"> </w:t>
            </w:r>
            <w:r w:rsidRPr="00430176">
              <w:rPr>
                <w:w w:val="106"/>
                <w:lang w:val="nl-NL"/>
              </w:rPr>
              <w:t>en</w:t>
            </w:r>
            <w:r w:rsidRPr="00430176">
              <w:rPr>
                <w:spacing w:val="5"/>
                <w:w w:val="106"/>
                <w:lang w:val="nl-NL"/>
              </w:rPr>
              <w:t xml:space="preserve"> </w:t>
            </w:r>
            <w:r w:rsidRPr="00430176">
              <w:rPr>
                <w:w w:val="106"/>
                <w:lang w:val="nl-NL"/>
              </w:rPr>
              <w:t>getoetst.</w:t>
            </w:r>
            <w:r>
              <w:rPr>
                <w:w w:val="106"/>
                <w:lang w:val="nl-NL"/>
              </w:rPr>
              <w:t xml:space="preserve"> </w:t>
            </w:r>
            <w:r w:rsidRPr="00430176">
              <w:rPr>
                <w:w w:val="107"/>
                <w:lang w:val="nl-NL"/>
              </w:rPr>
              <w:t>Na</w:t>
            </w:r>
            <w:r w:rsidRPr="00430176">
              <w:rPr>
                <w:spacing w:val="5"/>
                <w:w w:val="107"/>
                <w:lang w:val="nl-NL"/>
              </w:rPr>
              <w:t xml:space="preserve"> </w:t>
            </w:r>
            <w:r w:rsidRPr="00430176">
              <w:rPr>
                <w:w w:val="107"/>
                <w:lang w:val="nl-NL"/>
              </w:rPr>
              <w:t>de</w:t>
            </w:r>
            <w:r w:rsidRPr="00430176">
              <w:rPr>
                <w:spacing w:val="5"/>
                <w:w w:val="107"/>
                <w:lang w:val="nl-NL"/>
              </w:rPr>
              <w:t xml:space="preserve"> </w:t>
            </w:r>
            <w:r w:rsidRPr="00430176">
              <w:rPr>
                <w:w w:val="107"/>
                <w:lang w:val="nl-NL"/>
              </w:rPr>
              <w:t>trainingsperiode</w:t>
            </w:r>
            <w:r w:rsidRPr="00430176">
              <w:rPr>
                <w:spacing w:val="5"/>
                <w:w w:val="107"/>
                <w:lang w:val="nl-NL"/>
              </w:rPr>
              <w:t xml:space="preserve"> </w:t>
            </w:r>
            <w:r w:rsidRPr="00430176">
              <w:rPr>
                <w:w w:val="107"/>
                <w:lang w:val="nl-NL"/>
              </w:rPr>
              <w:t>was</w:t>
            </w:r>
            <w:r w:rsidRPr="00430176">
              <w:rPr>
                <w:spacing w:val="5"/>
                <w:w w:val="107"/>
                <w:lang w:val="nl-NL"/>
              </w:rPr>
              <w:t xml:space="preserve"> </w:t>
            </w:r>
            <w:r w:rsidRPr="00430176">
              <w:rPr>
                <w:w w:val="107"/>
                <w:lang w:val="nl-NL"/>
              </w:rPr>
              <w:t>mijn</w:t>
            </w:r>
            <w:r w:rsidRPr="00430176">
              <w:rPr>
                <w:spacing w:val="5"/>
                <w:w w:val="107"/>
                <w:lang w:val="nl-NL"/>
              </w:rPr>
              <w:t xml:space="preserve"> </w:t>
            </w:r>
            <w:r w:rsidRPr="00430176">
              <w:rPr>
                <w:w w:val="107"/>
                <w:lang w:val="nl-NL"/>
              </w:rPr>
              <w:t>besluit</w:t>
            </w:r>
            <w:r w:rsidRPr="00430176">
              <w:rPr>
                <w:spacing w:val="5"/>
                <w:w w:val="107"/>
                <w:lang w:val="nl-NL"/>
              </w:rPr>
              <w:t xml:space="preserve"> </w:t>
            </w:r>
            <w:r w:rsidRPr="00430176">
              <w:rPr>
                <w:w w:val="107"/>
                <w:lang w:val="nl-NL"/>
              </w:rPr>
              <w:t>om</w:t>
            </w:r>
            <w:r w:rsidRPr="00430176">
              <w:rPr>
                <w:spacing w:val="5"/>
                <w:w w:val="107"/>
                <w:lang w:val="nl-NL"/>
              </w:rPr>
              <w:t xml:space="preserve"> </w:t>
            </w:r>
            <w:r w:rsidRPr="00430176">
              <w:rPr>
                <w:w w:val="107"/>
                <w:lang w:val="nl-NL"/>
              </w:rPr>
              <w:t>niet</w:t>
            </w:r>
            <w:r w:rsidRPr="00430176">
              <w:rPr>
                <w:spacing w:val="5"/>
                <w:w w:val="107"/>
                <w:lang w:val="nl-NL"/>
              </w:rPr>
              <w:t xml:space="preserve"> </w:t>
            </w:r>
            <w:r w:rsidRPr="00430176">
              <w:rPr>
                <w:w w:val="107"/>
                <w:lang w:val="nl-NL"/>
              </w:rPr>
              <w:t>verder</w:t>
            </w:r>
            <w:r w:rsidRPr="00430176">
              <w:rPr>
                <w:spacing w:val="5"/>
                <w:w w:val="107"/>
                <w:lang w:val="nl-NL"/>
              </w:rPr>
              <w:t xml:space="preserve"> </w:t>
            </w:r>
            <w:r w:rsidRPr="00430176">
              <w:rPr>
                <w:w w:val="107"/>
                <w:lang w:val="nl-NL"/>
              </w:rPr>
              <w:t>aan</w:t>
            </w:r>
            <w:r w:rsidRPr="00430176">
              <w:rPr>
                <w:spacing w:val="5"/>
                <w:w w:val="107"/>
                <w:lang w:val="nl-NL"/>
              </w:rPr>
              <w:t xml:space="preserve"> </w:t>
            </w:r>
            <w:r w:rsidRPr="00430176">
              <w:rPr>
                <w:w w:val="107"/>
                <w:lang w:val="nl-NL"/>
              </w:rPr>
              <w:t>de</w:t>
            </w:r>
            <w:r w:rsidRPr="00430176">
              <w:rPr>
                <w:spacing w:val="5"/>
                <w:w w:val="107"/>
                <w:lang w:val="nl-NL"/>
              </w:rPr>
              <w:t xml:space="preserve"> </w:t>
            </w:r>
            <w:r w:rsidRPr="00430176">
              <w:rPr>
                <w:w w:val="107"/>
                <w:lang w:val="nl-NL"/>
              </w:rPr>
              <w:t>slag</w:t>
            </w:r>
            <w:r>
              <w:rPr>
                <w:w w:val="107"/>
                <w:lang w:val="nl-NL"/>
              </w:rPr>
              <w:t xml:space="preserve"> </w:t>
            </w:r>
            <w:r w:rsidRPr="003D7672">
              <w:rPr>
                <w:w w:val="107"/>
                <w:lang w:val="nl-NL"/>
              </w:rPr>
              <w:t>te</w:t>
            </w:r>
            <w:r w:rsidRPr="003D7672">
              <w:rPr>
                <w:spacing w:val="5"/>
                <w:w w:val="107"/>
                <w:lang w:val="nl-NL"/>
              </w:rPr>
              <w:t xml:space="preserve"> </w:t>
            </w:r>
            <w:r w:rsidRPr="003D7672">
              <w:rPr>
                <w:w w:val="107"/>
                <w:lang w:val="nl-NL"/>
              </w:rPr>
              <w:t>gaan</w:t>
            </w:r>
            <w:r w:rsidRPr="003D7672">
              <w:rPr>
                <w:spacing w:val="5"/>
                <w:w w:val="107"/>
                <w:lang w:val="nl-NL"/>
              </w:rPr>
              <w:t xml:space="preserve"> </w:t>
            </w:r>
            <w:r w:rsidRPr="003D7672">
              <w:rPr>
                <w:w w:val="107"/>
                <w:lang w:val="nl-NL"/>
              </w:rPr>
              <w:t>bij</w:t>
            </w:r>
            <w:r w:rsidRPr="003D7672">
              <w:rPr>
                <w:spacing w:val="5"/>
                <w:w w:val="107"/>
                <w:lang w:val="nl-NL"/>
              </w:rPr>
              <w:t xml:space="preserve"> </w:t>
            </w:r>
            <w:r w:rsidRPr="003D7672">
              <w:rPr>
                <w:w w:val="107"/>
                <w:lang w:val="nl-NL"/>
              </w:rPr>
              <w:t>Teleperformance.</w:t>
            </w:r>
          </w:p>
          <w:p w14:paraId="13981950" w14:textId="034E2B85" w:rsidR="003D7672" w:rsidRPr="003D7672" w:rsidRDefault="003D7672" w:rsidP="003D7672">
            <w:pPr>
              <w:pStyle w:val="Heading3"/>
              <w:outlineLvl w:val="2"/>
              <w:rPr>
                <w:lang w:val="nl-NL"/>
              </w:rPr>
            </w:pPr>
          </w:p>
        </w:tc>
      </w:tr>
      <w:tr w:rsidR="003D7672" w:rsidRPr="00B0202E" w14:paraId="3DAC551D" w14:textId="77777777" w:rsidTr="003D7672">
        <w:tc>
          <w:tcPr>
            <w:tcW w:w="9290" w:type="dxa"/>
            <w:tcMar>
              <w:top w:w="216" w:type="dxa"/>
            </w:tcMar>
          </w:tcPr>
          <w:p w14:paraId="39D30359" w14:textId="44743C4B" w:rsidR="003D7672" w:rsidRPr="003D7672" w:rsidRDefault="009362CB" w:rsidP="003D7672">
            <w:pPr>
              <w:pStyle w:val="Heading3"/>
              <w:contextualSpacing w:val="0"/>
              <w:outlineLvl w:val="2"/>
              <w:rPr>
                <w:lang w:val="nl-NL"/>
              </w:rPr>
            </w:pPr>
            <w:r>
              <w:rPr>
                <w:lang w:val="nl-NL"/>
              </w:rPr>
              <w:t>07/2018</w:t>
            </w:r>
            <w:r w:rsidR="003D7672" w:rsidRPr="003D7672">
              <w:rPr>
                <w:lang w:val="nl-NL"/>
              </w:rPr>
              <w:t xml:space="preserve"> – </w:t>
            </w:r>
            <w:r>
              <w:rPr>
                <w:lang w:val="nl-NL"/>
              </w:rPr>
              <w:t>02/2020</w:t>
            </w:r>
          </w:p>
          <w:p w14:paraId="6F343D34" w14:textId="45BB6EF6" w:rsidR="003D7672" w:rsidRPr="003D7672" w:rsidRDefault="003D7672" w:rsidP="003D7672">
            <w:pPr>
              <w:pStyle w:val="Heading2"/>
              <w:contextualSpacing w:val="0"/>
              <w:outlineLvl w:val="1"/>
              <w:rPr>
                <w:lang w:val="nl-NL"/>
              </w:rPr>
            </w:pPr>
            <w:r>
              <w:rPr>
                <w:lang w:val="nl-NL"/>
              </w:rPr>
              <w:t>Runner</w:t>
            </w:r>
            <w:r w:rsidRPr="003D7672">
              <w:rPr>
                <w:lang w:val="nl-NL"/>
              </w:rPr>
              <w:t xml:space="preserve">, </w:t>
            </w:r>
            <w:r>
              <w:rPr>
                <w:rStyle w:val="SubtleReference"/>
                <w:lang w:val="nl-NL"/>
              </w:rPr>
              <w:t>Picnic</w:t>
            </w:r>
            <w:r w:rsidRPr="003D7672">
              <w:rPr>
                <w:rStyle w:val="SubtleReference"/>
                <w:lang w:val="nl-NL"/>
              </w:rPr>
              <w:t xml:space="preserve"> </w:t>
            </w:r>
            <w:r>
              <w:rPr>
                <w:rStyle w:val="SubtleReference"/>
                <w:lang w:val="nl-NL"/>
              </w:rPr>
              <w:t>(tilburg)</w:t>
            </w:r>
          </w:p>
          <w:p w14:paraId="155D2BDF" w14:textId="211084CB" w:rsidR="009362CB" w:rsidRPr="00430176" w:rsidRDefault="009362CB" w:rsidP="009362CB">
            <w:pPr>
              <w:rPr>
                <w:lang w:val="nl-NL"/>
              </w:rPr>
            </w:pPr>
            <w:r w:rsidRPr="00430176">
              <w:rPr>
                <w:w w:val="107"/>
                <w:lang w:val="nl-NL"/>
              </w:rPr>
              <w:t>Als</w:t>
            </w:r>
            <w:r w:rsidRPr="00430176">
              <w:rPr>
                <w:spacing w:val="5"/>
                <w:w w:val="107"/>
                <w:lang w:val="nl-NL"/>
              </w:rPr>
              <w:t xml:space="preserve"> </w:t>
            </w:r>
            <w:r w:rsidRPr="00430176">
              <w:rPr>
                <w:w w:val="107"/>
                <w:lang w:val="nl-NL"/>
              </w:rPr>
              <w:t>Runner</w:t>
            </w:r>
            <w:r w:rsidRPr="00430176">
              <w:rPr>
                <w:spacing w:val="5"/>
                <w:w w:val="107"/>
                <w:lang w:val="nl-NL"/>
              </w:rPr>
              <w:t xml:space="preserve"> </w:t>
            </w:r>
            <w:r w:rsidRPr="00430176">
              <w:rPr>
                <w:w w:val="107"/>
                <w:lang w:val="nl-NL"/>
              </w:rPr>
              <w:t>bij</w:t>
            </w:r>
            <w:r w:rsidRPr="00430176">
              <w:rPr>
                <w:spacing w:val="5"/>
                <w:w w:val="107"/>
                <w:lang w:val="nl-NL"/>
              </w:rPr>
              <w:t xml:space="preserve"> </w:t>
            </w:r>
            <w:r w:rsidRPr="00430176">
              <w:rPr>
                <w:w w:val="107"/>
                <w:lang w:val="nl-NL"/>
              </w:rPr>
              <w:t>Picnic</w:t>
            </w:r>
            <w:r w:rsidRPr="00430176">
              <w:rPr>
                <w:spacing w:val="5"/>
                <w:w w:val="107"/>
                <w:lang w:val="nl-NL"/>
              </w:rPr>
              <w:t xml:space="preserve"> </w:t>
            </w:r>
            <w:r w:rsidRPr="00430176">
              <w:rPr>
                <w:w w:val="107"/>
                <w:lang w:val="nl-NL"/>
              </w:rPr>
              <w:t>word</w:t>
            </w:r>
            <w:r w:rsidRPr="00430176">
              <w:rPr>
                <w:spacing w:val="5"/>
                <w:w w:val="107"/>
                <w:lang w:val="nl-NL"/>
              </w:rPr>
              <w:t xml:space="preserve"> </w:t>
            </w:r>
            <w:r w:rsidRPr="00430176">
              <w:rPr>
                <w:w w:val="107"/>
                <w:lang w:val="nl-NL"/>
              </w:rPr>
              <w:t>er</w:t>
            </w:r>
            <w:r w:rsidRPr="00430176">
              <w:rPr>
                <w:spacing w:val="5"/>
                <w:w w:val="107"/>
                <w:lang w:val="nl-NL"/>
              </w:rPr>
              <w:t xml:space="preserve"> </w:t>
            </w:r>
            <w:r w:rsidRPr="00430176">
              <w:rPr>
                <w:w w:val="107"/>
                <w:lang w:val="nl-NL"/>
              </w:rPr>
              <w:t>geleerd</w:t>
            </w:r>
            <w:r w:rsidRPr="00430176">
              <w:rPr>
                <w:spacing w:val="5"/>
                <w:w w:val="107"/>
                <w:lang w:val="nl-NL"/>
              </w:rPr>
              <w:t xml:space="preserve"> </w:t>
            </w:r>
            <w:r w:rsidRPr="00430176">
              <w:rPr>
                <w:w w:val="107"/>
                <w:lang w:val="nl-NL"/>
              </w:rPr>
              <w:t>om</w:t>
            </w:r>
            <w:r w:rsidRPr="00430176">
              <w:rPr>
                <w:spacing w:val="5"/>
                <w:w w:val="107"/>
                <w:lang w:val="nl-NL"/>
              </w:rPr>
              <w:t xml:space="preserve"> </w:t>
            </w:r>
            <w:r w:rsidRPr="00430176">
              <w:rPr>
                <w:w w:val="107"/>
                <w:lang w:val="nl-NL"/>
              </w:rPr>
              <w:t>zo</w:t>
            </w:r>
            <w:r w:rsidRPr="00430176">
              <w:rPr>
                <w:spacing w:val="5"/>
                <w:w w:val="107"/>
                <w:lang w:val="nl-NL"/>
              </w:rPr>
              <w:t xml:space="preserve"> </w:t>
            </w:r>
            <w:r w:rsidRPr="00430176">
              <w:rPr>
                <w:w w:val="107"/>
                <w:lang w:val="nl-NL"/>
              </w:rPr>
              <w:t>vriendelijk</w:t>
            </w:r>
            <w:r w:rsidRPr="00430176">
              <w:rPr>
                <w:spacing w:val="5"/>
                <w:w w:val="107"/>
                <w:lang w:val="nl-NL"/>
              </w:rPr>
              <w:t xml:space="preserve"> </w:t>
            </w:r>
            <w:r w:rsidRPr="00430176">
              <w:rPr>
                <w:w w:val="107"/>
                <w:lang w:val="nl-NL"/>
              </w:rPr>
              <w:t>en</w:t>
            </w:r>
            <w:r w:rsidRPr="00430176">
              <w:rPr>
                <w:spacing w:val="5"/>
                <w:w w:val="107"/>
                <w:lang w:val="nl-NL"/>
              </w:rPr>
              <w:t xml:space="preserve"> </w:t>
            </w:r>
            <w:r w:rsidRPr="00430176">
              <w:rPr>
                <w:w w:val="107"/>
                <w:lang w:val="nl-NL"/>
              </w:rPr>
              <w:t>efficiënt</w:t>
            </w:r>
            <w:r>
              <w:rPr>
                <w:w w:val="107"/>
                <w:lang w:val="nl-NL"/>
              </w:rPr>
              <w:t xml:space="preserve"> </w:t>
            </w:r>
            <w:r w:rsidRPr="00430176">
              <w:rPr>
                <w:w w:val="106"/>
                <w:lang w:val="nl-NL"/>
              </w:rPr>
              <w:t>mogelijk</w:t>
            </w:r>
            <w:r w:rsidRPr="00430176">
              <w:rPr>
                <w:spacing w:val="5"/>
                <w:w w:val="106"/>
                <w:lang w:val="nl-NL"/>
              </w:rPr>
              <w:t xml:space="preserve"> </w:t>
            </w:r>
            <w:r w:rsidRPr="00430176">
              <w:rPr>
                <w:w w:val="106"/>
                <w:lang w:val="nl-NL"/>
              </w:rPr>
              <w:t>boodschappen</w:t>
            </w:r>
            <w:r>
              <w:rPr>
                <w:w w:val="106"/>
                <w:lang w:val="nl-NL"/>
              </w:rPr>
              <w:t xml:space="preserve"> </w:t>
            </w:r>
            <w:r w:rsidRPr="00430176">
              <w:rPr>
                <w:w w:val="106"/>
                <w:lang w:val="nl-NL"/>
              </w:rPr>
              <w:t>te</w:t>
            </w:r>
            <w:r w:rsidRPr="00430176">
              <w:rPr>
                <w:spacing w:val="5"/>
                <w:w w:val="106"/>
                <w:lang w:val="nl-NL"/>
              </w:rPr>
              <w:t xml:space="preserve"> </w:t>
            </w:r>
            <w:r w:rsidRPr="00430176">
              <w:rPr>
                <w:w w:val="106"/>
                <w:lang w:val="nl-NL"/>
              </w:rPr>
              <w:t>bezorgen</w:t>
            </w:r>
            <w:r w:rsidRPr="00430176">
              <w:rPr>
                <w:spacing w:val="5"/>
                <w:w w:val="106"/>
                <w:lang w:val="nl-NL"/>
              </w:rPr>
              <w:t xml:space="preserve"> </w:t>
            </w:r>
            <w:r w:rsidRPr="00430176">
              <w:rPr>
                <w:w w:val="106"/>
                <w:lang w:val="nl-NL"/>
              </w:rPr>
              <w:t>tot</w:t>
            </w:r>
            <w:r w:rsidRPr="00430176">
              <w:rPr>
                <w:spacing w:val="5"/>
                <w:w w:val="106"/>
                <w:lang w:val="nl-NL"/>
              </w:rPr>
              <w:t xml:space="preserve"> </w:t>
            </w:r>
            <w:r w:rsidR="009F4E39">
              <w:rPr>
                <w:w w:val="106"/>
                <w:lang w:val="nl-NL"/>
              </w:rPr>
              <w:t>aan de voordeur van de klant</w:t>
            </w:r>
            <w:r w:rsidRPr="00430176">
              <w:rPr>
                <w:w w:val="106"/>
                <w:lang w:val="nl-NL"/>
              </w:rPr>
              <w:t>.</w:t>
            </w:r>
            <w:r w:rsidR="009F4E39">
              <w:rPr>
                <w:w w:val="106"/>
                <w:lang w:val="nl-NL"/>
              </w:rPr>
              <w:t xml:space="preserve"> </w:t>
            </w:r>
            <w:r w:rsidRPr="00AA0827">
              <w:rPr>
                <w:w w:val="106"/>
                <w:lang w:val="nl-NL"/>
              </w:rPr>
              <w:t>Een</w:t>
            </w:r>
            <w:r w:rsidRPr="00AA0827">
              <w:rPr>
                <w:spacing w:val="5"/>
                <w:w w:val="106"/>
                <w:lang w:val="nl-NL"/>
              </w:rPr>
              <w:t xml:space="preserve"> </w:t>
            </w:r>
            <w:r w:rsidRPr="00AA0827">
              <w:rPr>
                <w:w w:val="106"/>
                <w:lang w:val="nl-NL"/>
              </w:rPr>
              <w:t>van</w:t>
            </w:r>
            <w:r>
              <w:rPr>
                <w:w w:val="106"/>
                <w:lang w:val="nl-NL"/>
              </w:rPr>
              <w:t xml:space="preserve"> </w:t>
            </w:r>
            <w:r w:rsidRPr="00430176">
              <w:rPr>
                <w:w w:val="106"/>
                <w:lang w:val="nl-NL"/>
              </w:rPr>
              <w:t>de</w:t>
            </w:r>
            <w:r w:rsidRPr="00430176">
              <w:rPr>
                <w:spacing w:val="5"/>
                <w:w w:val="106"/>
                <w:lang w:val="nl-NL"/>
              </w:rPr>
              <w:t xml:space="preserve"> </w:t>
            </w:r>
            <w:r w:rsidRPr="00430176">
              <w:rPr>
                <w:w w:val="106"/>
                <w:lang w:val="nl-NL"/>
              </w:rPr>
              <w:t>belangrijkste</w:t>
            </w:r>
            <w:r w:rsidRPr="00430176">
              <w:rPr>
                <w:spacing w:val="5"/>
                <w:w w:val="106"/>
                <w:lang w:val="nl-NL"/>
              </w:rPr>
              <w:t xml:space="preserve"> </w:t>
            </w:r>
            <w:r w:rsidRPr="00430176">
              <w:rPr>
                <w:w w:val="106"/>
                <w:lang w:val="nl-NL"/>
              </w:rPr>
              <w:t>ervaringen</w:t>
            </w:r>
            <w:r w:rsidRPr="00430176">
              <w:rPr>
                <w:spacing w:val="5"/>
                <w:w w:val="106"/>
                <w:lang w:val="nl-NL"/>
              </w:rPr>
              <w:t xml:space="preserve"> </w:t>
            </w:r>
            <w:r w:rsidRPr="00430176">
              <w:rPr>
                <w:w w:val="106"/>
                <w:lang w:val="nl-NL"/>
              </w:rPr>
              <w:t>die</w:t>
            </w:r>
            <w:r w:rsidRPr="00430176">
              <w:rPr>
                <w:spacing w:val="5"/>
                <w:w w:val="106"/>
                <w:lang w:val="nl-NL"/>
              </w:rPr>
              <w:t xml:space="preserve"> </w:t>
            </w:r>
            <w:r w:rsidRPr="00430176">
              <w:rPr>
                <w:w w:val="106"/>
                <w:lang w:val="nl-NL"/>
              </w:rPr>
              <w:t>Ik</w:t>
            </w:r>
            <w:r w:rsidRPr="00430176">
              <w:rPr>
                <w:spacing w:val="5"/>
                <w:w w:val="106"/>
                <w:lang w:val="nl-NL"/>
              </w:rPr>
              <w:t xml:space="preserve"> </w:t>
            </w:r>
            <w:r w:rsidRPr="00430176">
              <w:rPr>
                <w:w w:val="106"/>
                <w:lang w:val="nl-NL"/>
              </w:rPr>
              <w:t>heb</w:t>
            </w:r>
            <w:r w:rsidRPr="00430176">
              <w:rPr>
                <w:spacing w:val="5"/>
                <w:w w:val="106"/>
                <w:lang w:val="nl-NL"/>
              </w:rPr>
              <w:t xml:space="preserve"> </w:t>
            </w:r>
            <w:r w:rsidRPr="00430176">
              <w:rPr>
                <w:w w:val="106"/>
                <w:lang w:val="nl-NL"/>
              </w:rPr>
              <w:t>kunnen</w:t>
            </w:r>
            <w:r w:rsidRPr="00430176">
              <w:rPr>
                <w:spacing w:val="5"/>
                <w:w w:val="106"/>
                <w:lang w:val="nl-NL"/>
              </w:rPr>
              <w:t xml:space="preserve"> </w:t>
            </w:r>
            <w:r w:rsidRPr="00430176">
              <w:rPr>
                <w:w w:val="106"/>
                <w:lang w:val="nl-NL"/>
              </w:rPr>
              <w:t>verbeteren</w:t>
            </w:r>
            <w:r w:rsidRPr="00430176">
              <w:rPr>
                <w:spacing w:val="5"/>
                <w:w w:val="106"/>
                <w:lang w:val="nl-NL"/>
              </w:rPr>
              <w:t xml:space="preserve"> </w:t>
            </w:r>
            <w:r w:rsidRPr="00430176">
              <w:rPr>
                <w:w w:val="106"/>
                <w:lang w:val="nl-NL"/>
              </w:rPr>
              <w:t>is</w:t>
            </w:r>
            <w:r w:rsidRPr="00430176">
              <w:rPr>
                <w:spacing w:val="5"/>
                <w:w w:val="106"/>
                <w:lang w:val="nl-NL"/>
              </w:rPr>
              <w:t xml:space="preserve"> </w:t>
            </w:r>
            <w:r w:rsidRPr="00430176">
              <w:rPr>
                <w:w w:val="106"/>
                <w:lang w:val="nl-NL"/>
              </w:rPr>
              <w:t>het</w:t>
            </w:r>
            <w:r>
              <w:rPr>
                <w:w w:val="106"/>
                <w:lang w:val="nl-NL"/>
              </w:rPr>
              <w:t xml:space="preserve"> </w:t>
            </w:r>
            <w:r w:rsidRPr="00430176">
              <w:rPr>
                <w:w w:val="106"/>
                <w:lang w:val="nl-NL"/>
              </w:rPr>
              <w:t>besturen</w:t>
            </w:r>
            <w:r>
              <w:rPr>
                <w:w w:val="106"/>
                <w:lang w:val="nl-NL"/>
              </w:rPr>
              <w:t xml:space="preserve"> </w:t>
            </w:r>
            <w:r w:rsidRPr="00430176">
              <w:rPr>
                <w:w w:val="106"/>
                <w:lang w:val="nl-NL"/>
              </w:rPr>
              <w:t>van</w:t>
            </w:r>
            <w:r w:rsidRPr="00430176">
              <w:rPr>
                <w:spacing w:val="5"/>
                <w:w w:val="106"/>
                <w:lang w:val="nl-NL"/>
              </w:rPr>
              <w:t xml:space="preserve"> </w:t>
            </w:r>
            <w:r w:rsidRPr="00430176">
              <w:rPr>
                <w:w w:val="106"/>
                <w:lang w:val="nl-NL"/>
              </w:rPr>
              <w:t>een</w:t>
            </w:r>
            <w:r w:rsidRPr="00430176">
              <w:rPr>
                <w:spacing w:val="5"/>
                <w:w w:val="106"/>
                <w:lang w:val="nl-NL"/>
              </w:rPr>
              <w:t xml:space="preserve"> </w:t>
            </w:r>
            <w:r w:rsidRPr="00430176">
              <w:rPr>
                <w:w w:val="106"/>
                <w:lang w:val="nl-NL"/>
              </w:rPr>
              <w:t>voertuig.</w:t>
            </w:r>
            <w:r w:rsidRPr="00430176">
              <w:rPr>
                <w:spacing w:val="5"/>
                <w:w w:val="106"/>
                <w:lang w:val="nl-NL"/>
              </w:rPr>
              <w:t xml:space="preserve"> </w:t>
            </w:r>
            <w:r w:rsidRPr="00430176">
              <w:rPr>
                <w:w w:val="106"/>
                <w:lang w:val="nl-NL"/>
              </w:rPr>
              <w:t>Omdat</w:t>
            </w:r>
            <w:r w:rsidRPr="00430176">
              <w:rPr>
                <w:spacing w:val="5"/>
                <w:w w:val="106"/>
                <w:lang w:val="nl-NL"/>
              </w:rPr>
              <w:t xml:space="preserve"> </w:t>
            </w:r>
            <w:r w:rsidRPr="00430176">
              <w:rPr>
                <w:w w:val="106"/>
                <w:lang w:val="nl-NL"/>
              </w:rPr>
              <w:t>boodschappen</w:t>
            </w:r>
            <w:r w:rsidRPr="00430176">
              <w:rPr>
                <w:spacing w:val="5"/>
                <w:w w:val="106"/>
                <w:lang w:val="nl-NL"/>
              </w:rPr>
              <w:t xml:space="preserve"> </w:t>
            </w:r>
            <w:r w:rsidRPr="00430176">
              <w:rPr>
                <w:w w:val="106"/>
                <w:lang w:val="nl-NL"/>
              </w:rPr>
              <w:t>bezorgd</w:t>
            </w:r>
            <w:r w:rsidRPr="00430176">
              <w:rPr>
                <w:spacing w:val="5"/>
                <w:w w:val="106"/>
                <w:lang w:val="nl-NL"/>
              </w:rPr>
              <w:t xml:space="preserve"> </w:t>
            </w:r>
            <w:r w:rsidRPr="00430176">
              <w:rPr>
                <w:w w:val="106"/>
                <w:lang w:val="nl-NL"/>
              </w:rPr>
              <w:t>worden</w:t>
            </w:r>
            <w:r w:rsidR="009F4E39">
              <w:rPr>
                <w:w w:val="106"/>
                <w:lang w:val="nl-NL"/>
              </w:rPr>
              <w:t>,</w:t>
            </w:r>
            <w:r>
              <w:rPr>
                <w:w w:val="106"/>
                <w:lang w:val="nl-NL"/>
              </w:rPr>
              <w:t xml:space="preserve"> </w:t>
            </w:r>
            <w:r w:rsidRPr="00430176">
              <w:rPr>
                <w:w w:val="106"/>
                <w:lang w:val="nl-NL"/>
              </w:rPr>
              <w:t>moet</w:t>
            </w:r>
            <w:r w:rsidRPr="00430176">
              <w:rPr>
                <w:spacing w:val="5"/>
                <w:w w:val="106"/>
                <w:lang w:val="nl-NL"/>
              </w:rPr>
              <w:t xml:space="preserve"> </w:t>
            </w:r>
            <w:r w:rsidRPr="00430176">
              <w:rPr>
                <w:w w:val="106"/>
                <w:lang w:val="nl-NL"/>
              </w:rPr>
              <w:t>er</w:t>
            </w:r>
            <w:r w:rsidRPr="00430176">
              <w:rPr>
                <w:spacing w:val="5"/>
                <w:w w:val="106"/>
                <w:lang w:val="nl-NL"/>
              </w:rPr>
              <w:t xml:space="preserve"> </w:t>
            </w:r>
            <w:r w:rsidRPr="00430176">
              <w:rPr>
                <w:w w:val="106"/>
                <w:lang w:val="nl-NL"/>
              </w:rPr>
              <w:t>voorzichtig</w:t>
            </w:r>
            <w:r w:rsidRPr="00430176">
              <w:rPr>
                <w:spacing w:val="5"/>
                <w:w w:val="106"/>
                <w:lang w:val="nl-NL"/>
              </w:rPr>
              <w:t xml:space="preserve"> </w:t>
            </w:r>
            <w:r w:rsidRPr="00430176">
              <w:rPr>
                <w:w w:val="106"/>
                <w:lang w:val="nl-NL"/>
              </w:rPr>
              <w:t>worden</w:t>
            </w:r>
            <w:r w:rsidRPr="00430176">
              <w:rPr>
                <w:spacing w:val="5"/>
                <w:w w:val="106"/>
                <w:lang w:val="nl-NL"/>
              </w:rPr>
              <w:t xml:space="preserve"> </w:t>
            </w:r>
            <w:r w:rsidRPr="00430176">
              <w:rPr>
                <w:w w:val="106"/>
                <w:lang w:val="nl-NL"/>
              </w:rPr>
              <w:t>gereden.</w:t>
            </w:r>
            <w:r w:rsidRPr="00430176">
              <w:rPr>
                <w:spacing w:val="5"/>
                <w:w w:val="106"/>
                <w:lang w:val="nl-NL"/>
              </w:rPr>
              <w:t xml:space="preserve"> </w:t>
            </w:r>
            <w:r w:rsidRPr="00AA0827">
              <w:rPr>
                <w:w w:val="106"/>
                <w:lang w:val="nl-NL"/>
              </w:rPr>
              <w:t>Daarnaast</w:t>
            </w:r>
            <w:r w:rsidRPr="00AA0827">
              <w:rPr>
                <w:spacing w:val="5"/>
                <w:w w:val="106"/>
                <w:lang w:val="nl-NL"/>
              </w:rPr>
              <w:t xml:space="preserve"> </w:t>
            </w:r>
            <w:r w:rsidRPr="00AA0827">
              <w:rPr>
                <w:w w:val="106"/>
                <w:lang w:val="nl-NL"/>
              </w:rPr>
              <w:t>is</w:t>
            </w:r>
            <w:r w:rsidRPr="00AA0827">
              <w:rPr>
                <w:spacing w:val="5"/>
                <w:w w:val="106"/>
                <w:lang w:val="nl-NL"/>
              </w:rPr>
              <w:t xml:space="preserve"> </w:t>
            </w:r>
            <w:r w:rsidRPr="00AA0827">
              <w:rPr>
                <w:w w:val="106"/>
                <w:lang w:val="nl-NL"/>
              </w:rPr>
              <w:t>het</w:t>
            </w:r>
            <w:r w:rsidRPr="00AA0827">
              <w:rPr>
                <w:spacing w:val="5"/>
                <w:w w:val="106"/>
                <w:lang w:val="nl-NL"/>
              </w:rPr>
              <w:t xml:space="preserve"> </w:t>
            </w:r>
            <w:r w:rsidRPr="00AA0827">
              <w:rPr>
                <w:w w:val="106"/>
                <w:lang w:val="nl-NL"/>
              </w:rPr>
              <w:t>voertuig</w:t>
            </w:r>
            <w:r>
              <w:rPr>
                <w:w w:val="106"/>
                <w:lang w:val="nl-NL"/>
              </w:rPr>
              <w:t xml:space="preserve"> </w:t>
            </w:r>
            <w:r w:rsidR="009F4E39">
              <w:rPr>
                <w:w w:val="106"/>
                <w:lang w:val="nl-NL"/>
              </w:rPr>
              <w:t xml:space="preserve">redelijk </w:t>
            </w:r>
            <w:r w:rsidRPr="00430176">
              <w:rPr>
                <w:w w:val="106"/>
                <w:lang w:val="nl-NL"/>
              </w:rPr>
              <w:t>onstabiel,</w:t>
            </w:r>
            <w:r w:rsidRPr="00430176">
              <w:rPr>
                <w:spacing w:val="5"/>
                <w:w w:val="106"/>
                <w:lang w:val="nl-NL"/>
              </w:rPr>
              <w:t xml:space="preserve"> </w:t>
            </w:r>
            <w:r w:rsidRPr="00430176">
              <w:rPr>
                <w:w w:val="106"/>
                <w:lang w:val="nl-NL"/>
              </w:rPr>
              <w:t>dit</w:t>
            </w:r>
            <w:r w:rsidRPr="00430176">
              <w:rPr>
                <w:spacing w:val="5"/>
                <w:w w:val="106"/>
                <w:lang w:val="nl-NL"/>
              </w:rPr>
              <w:t xml:space="preserve"> </w:t>
            </w:r>
            <w:r w:rsidRPr="00430176">
              <w:rPr>
                <w:w w:val="106"/>
                <w:lang w:val="nl-NL"/>
              </w:rPr>
              <w:t>vraagt</w:t>
            </w:r>
            <w:r w:rsidRPr="00430176">
              <w:rPr>
                <w:spacing w:val="5"/>
                <w:w w:val="106"/>
                <w:lang w:val="nl-NL"/>
              </w:rPr>
              <w:t xml:space="preserve"> </w:t>
            </w:r>
            <w:r w:rsidRPr="00430176">
              <w:rPr>
                <w:w w:val="106"/>
                <w:lang w:val="nl-NL"/>
              </w:rPr>
              <w:t>om</w:t>
            </w:r>
            <w:r w:rsidRPr="00430176">
              <w:rPr>
                <w:spacing w:val="5"/>
                <w:w w:val="106"/>
                <w:lang w:val="nl-NL"/>
              </w:rPr>
              <w:t xml:space="preserve"> </w:t>
            </w:r>
            <w:r w:rsidRPr="00430176">
              <w:rPr>
                <w:w w:val="106"/>
                <w:lang w:val="nl-NL"/>
              </w:rPr>
              <w:t>extra</w:t>
            </w:r>
            <w:r w:rsidRPr="00430176">
              <w:rPr>
                <w:spacing w:val="5"/>
                <w:w w:val="106"/>
                <w:lang w:val="nl-NL"/>
              </w:rPr>
              <w:t xml:space="preserve"> </w:t>
            </w:r>
            <w:r w:rsidRPr="00430176">
              <w:rPr>
                <w:w w:val="106"/>
                <w:lang w:val="nl-NL"/>
              </w:rPr>
              <w:t>voorzichtigheid.</w:t>
            </w:r>
            <w:r w:rsidRPr="00430176">
              <w:rPr>
                <w:spacing w:val="5"/>
                <w:w w:val="106"/>
                <w:lang w:val="nl-NL"/>
              </w:rPr>
              <w:t xml:space="preserve"> </w:t>
            </w:r>
            <w:r w:rsidRPr="00AA0827">
              <w:rPr>
                <w:w w:val="106"/>
                <w:lang w:val="nl-NL"/>
              </w:rPr>
              <w:t>Tot</w:t>
            </w:r>
            <w:r w:rsidRPr="00AA0827">
              <w:rPr>
                <w:spacing w:val="5"/>
                <w:w w:val="106"/>
                <w:lang w:val="nl-NL"/>
              </w:rPr>
              <w:t xml:space="preserve"> </w:t>
            </w:r>
            <w:r w:rsidRPr="00AA0827">
              <w:rPr>
                <w:w w:val="106"/>
                <w:lang w:val="nl-NL"/>
              </w:rPr>
              <w:t>slot</w:t>
            </w:r>
            <w:r w:rsidRPr="00AA0827">
              <w:rPr>
                <w:spacing w:val="5"/>
                <w:w w:val="106"/>
                <w:lang w:val="nl-NL"/>
              </w:rPr>
              <w:t xml:space="preserve"> </w:t>
            </w:r>
            <w:r w:rsidRPr="00AA0827">
              <w:rPr>
                <w:w w:val="106"/>
                <w:lang w:val="nl-NL"/>
              </w:rPr>
              <w:t>ben</w:t>
            </w:r>
            <w:r w:rsidRPr="00AA0827">
              <w:rPr>
                <w:spacing w:val="5"/>
                <w:w w:val="106"/>
                <w:lang w:val="nl-NL"/>
              </w:rPr>
              <w:t xml:space="preserve"> </w:t>
            </w:r>
            <w:r w:rsidRPr="00AA0827">
              <w:rPr>
                <w:w w:val="106"/>
                <w:lang w:val="nl-NL"/>
              </w:rPr>
              <w:t>Ik</w:t>
            </w:r>
            <w:r w:rsidRPr="00AA0827">
              <w:rPr>
                <w:spacing w:val="5"/>
                <w:w w:val="106"/>
                <w:lang w:val="nl-NL"/>
              </w:rPr>
              <w:t xml:space="preserve"> </w:t>
            </w:r>
            <w:r w:rsidRPr="00AA0827">
              <w:rPr>
                <w:w w:val="106"/>
                <w:lang w:val="nl-NL"/>
              </w:rPr>
              <w:t>ook</w:t>
            </w:r>
            <w:r>
              <w:rPr>
                <w:w w:val="106"/>
                <w:lang w:val="nl-NL"/>
              </w:rPr>
              <w:t xml:space="preserve"> </w:t>
            </w:r>
            <w:r w:rsidRPr="00430176">
              <w:rPr>
                <w:w w:val="107"/>
                <w:lang w:val="nl-NL"/>
              </w:rPr>
              <w:t>sterk</w:t>
            </w:r>
            <w:r w:rsidRPr="00430176">
              <w:rPr>
                <w:spacing w:val="5"/>
                <w:w w:val="107"/>
                <w:lang w:val="nl-NL"/>
              </w:rPr>
              <w:t xml:space="preserve"> </w:t>
            </w:r>
            <w:r w:rsidRPr="00430176">
              <w:rPr>
                <w:w w:val="107"/>
                <w:lang w:val="nl-NL"/>
              </w:rPr>
              <w:t>gegroeid</w:t>
            </w:r>
            <w:r w:rsidRPr="00430176">
              <w:rPr>
                <w:spacing w:val="5"/>
                <w:w w:val="107"/>
                <w:lang w:val="nl-NL"/>
              </w:rPr>
              <w:t xml:space="preserve"> </w:t>
            </w:r>
            <w:r w:rsidRPr="00430176">
              <w:rPr>
                <w:w w:val="107"/>
                <w:lang w:val="nl-NL"/>
              </w:rPr>
              <w:t>in</w:t>
            </w:r>
            <w:r w:rsidRPr="00430176">
              <w:rPr>
                <w:spacing w:val="5"/>
                <w:w w:val="107"/>
                <w:lang w:val="nl-NL"/>
              </w:rPr>
              <w:t xml:space="preserve"> </w:t>
            </w:r>
            <w:r w:rsidRPr="00430176">
              <w:rPr>
                <w:w w:val="107"/>
                <w:lang w:val="nl-NL"/>
              </w:rPr>
              <w:t>sociale</w:t>
            </w:r>
            <w:r w:rsidRPr="00430176">
              <w:rPr>
                <w:spacing w:val="5"/>
                <w:w w:val="107"/>
                <w:lang w:val="nl-NL"/>
              </w:rPr>
              <w:t xml:space="preserve"> </w:t>
            </w:r>
            <w:r w:rsidRPr="00430176">
              <w:rPr>
                <w:w w:val="107"/>
                <w:lang w:val="nl-NL"/>
              </w:rPr>
              <w:t>aspecten</w:t>
            </w:r>
            <w:r w:rsidRPr="00430176">
              <w:rPr>
                <w:spacing w:val="5"/>
                <w:w w:val="107"/>
                <w:lang w:val="nl-NL"/>
              </w:rPr>
              <w:t xml:space="preserve"> </w:t>
            </w:r>
            <w:r w:rsidRPr="00430176">
              <w:rPr>
                <w:w w:val="107"/>
                <w:lang w:val="nl-NL"/>
              </w:rPr>
              <w:t>omdat</w:t>
            </w:r>
            <w:r w:rsidRPr="00430176">
              <w:rPr>
                <w:spacing w:val="5"/>
                <w:w w:val="107"/>
                <w:lang w:val="nl-NL"/>
              </w:rPr>
              <w:t xml:space="preserve"> </w:t>
            </w:r>
            <w:r w:rsidRPr="00430176">
              <w:rPr>
                <w:w w:val="107"/>
                <w:lang w:val="nl-NL"/>
              </w:rPr>
              <w:t>er</w:t>
            </w:r>
            <w:r w:rsidRPr="00430176">
              <w:rPr>
                <w:spacing w:val="5"/>
                <w:w w:val="107"/>
                <w:lang w:val="nl-NL"/>
              </w:rPr>
              <w:t xml:space="preserve"> </w:t>
            </w:r>
            <w:r w:rsidRPr="00430176">
              <w:rPr>
                <w:w w:val="107"/>
                <w:lang w:val="nl-NL"/>
              </w:rPr>
              <w:t>bij</w:t>
            </w:r>
            <w:r w:rsidRPr="00430176">
              <w:rPr>
                <w:spacing w:val="5"/>
                <w:w w:val="107"/>
                <w:lang w:val="nl-NL"/>
              </w:rPr>
              <w:t xml:space="preserve"> </w:t>
            </w:r>
            <w:r w:rsidRPr="00430176">
              <w:rPr>
                <w:w w:val="107"/>
                <w:lang w:val="nl-NL"/>
              </w:rPr>
              <w:t>dit</w:t>
            </w:r>
            <w:r w:rsidRPr="00430176">
              <w:rPr>
                <w:spacing w:val="5"/>
                <w:w w:val="107"/>
                <w:lang w:val="nl-NL"/>
              </w:rPr>
              <w:t xml:space="preserve"> </w:t>
            </w:r>
            <w:r w:rsidRPr="00430176">
              <w:rPr>
                <w:w w:val="107"/>
                <w:lang w:val="nl-NL"/>
              </w:rPr>
              <w:t>baantje</w:t>
            </w:r>
            <w:r w:rsidRPr="00430176">
              <w:rPr>
                <w:spacing w:val="5"/>
                <w:w w:val="107"/>
                <w:lang w:val="nl-NL"/>
              </w:rPr>
              <w:t xml:space="preserve"> </w:t>
            </w:r>
            <w:r w:rsidRPr="00430176">
              <w:rPr>
                <w:w w:val="107"/>
                <w:lang w:val="nl-NL"/>
              </w:rPr>
              <w:t>veel</w:t>
            </w:r>
            <w:r>
              <w:rPr>
                <w:w w:val="107"/>
                <w:lang w:val="nl-NL"/>
              </w:rPr>
              <w:t xml:space="preserve"> </w:t>
            </w:r>
            <w:r w:rsidRPr="00430176">
              <w:rPr>
                <w:w w:val="106"/>
                <w:lang w:val="nl-NL"/>
              </w:rPr>
              <w:t>contact</w:t>
            </w:r>
            <w:r w:rsidRPr="00430176">
              <w:rPr>
                <w:spacing w:val="5"/>
                <w:w w:val="106"/>
                <w:lang w:val="nl-NL"/>
              </w:rPr>
              <w:t xml:space="preserve"> </w:t>
            </w:r>
            <w:r w:rsidRPr="00430176">
              <w:rPr>
                <w:w w:val="106"/>
                <w:lang w:val="nl-NL"/>
              </w:rPr>
              <w:t>is</w:t>
            </w:r>
            <w:r w:rsidRPr="00430176">
              <w:rPr>
                <w:spacing w:val="5"/>
                <w:w w:val="106"/>
                <w:lang w:val="nl-NL"/>
              </w:rPr>
              <w:t xml:space="preserve"> </w:t>
            </w:r>
            <w:r w:rsidRPr="00430176">
              <w:rPr>
                <w:w w:val="106"/>
                <w:lang w:val="nl-NL"/>
              </w:rPr>
              <w:t>met</w:t>
            </w:r>
            <w:r w:rsidRPr="00430176">
              <w:rPr>
                <w:spacing w:val="5"/>
                <w:w w:val="106"/>
                <w:lang w:val="nl-NL"/>
              </w:rPr>
              <w:t xml:space="preserve"> </w:t>
            </w:r>
            <w:r w:rsidRPr="00430176">
              <w:rPr>
                <w:w w:val="106"/>
                <w:lang w:val="nl-NL"/>
              </w:rPr>
              <w:t>andere</w:t>
            </w:r>
            <w:r w:rsidRPr="00430176">
              <w:rPr>
                <w:spacing w:val="5"/>
                <w:w w:val="106"/>
                <w:lang w:val="nl-NL"/>
              </w:rPr>
              <w:t xml:space="preserve"> </w:t>
            </w:r>
            <w:r w:rsidRPr="00430176">
              <w:rPr>
                <w:w w:val="106"/>
                <w:lang w:val="nl-NL"/>
              </w:rPr>
              <w:t>mensen.</w:t>
            </w:r>
          </w:p>
          <w:p w14:paraId="5908B248" w14:textId="77777777" w:rsidR="003D7672" w:rsidRPr="003D7672" w:rsidRDefault="003D7672" w:rsidP="009362CB">
            <w:pPr>
              <w:rPr>
                <w:lang w:val="nl-NL"/>
              </w:rPr>
            </w:pPr>
          </w:p>
        </w:tc>
      </w:tr>
      <w:tr w:rsidR="003D7672" w:rsidRPr="00B0202E" w14:paraId="101558B4" w14:textId="77777777" w:rsidTr="003D7672">
        <w:tc>
          <w:tcPr>
            <w:tcW w:w="9290" w:type="dxa"/>
            <w:tcMar>
              <w:top w:w="216" w:type="dxa"/>
            </w:tcMar>
          </w:tcPr>
          <w:p w14:paraId="69AAE709" w14:textId="6B3BD114" w:rsidR="003D7672" w:rsidRPr="003D7672" w:rsidRDefault="009362CB" w:rsidP="003D7672">
            <w:pPr>
              <w:pStyle w:val="Heading3"/>
              <w:contextualSpacing w:val="0"/>
              <w:outlineLvl w:val="2"/>
              <w:rPr>
                <w:lang w:val="nl-NL"/>
              </w:rPr>
            </w:pPr>
            <w:r>
              <w:rPr>
                <w:lang w:val="nl-NL"/>
              </w:rPr>
              <w:t>11/2020</w:t>
            </w:r>
            <w:r w:rsidR="003D7672" w:rsidRPr="003D7672">
              <w:rPr>
                <w:lang w:val="nl-NL"/>
              </w:rPr>
              <w:t xml:space="preserve"> – </w:t>
            </w:r>
            <w:r>
              <w:rPr>
                <w:lang w:val="nl-NL"/>
              </w:rPr>
              <w:t>heden</w:t>
            </w:r>
          </w:p>
          <w:p w14:paraId="5C6E345C" w14:textId="4AE610E9" w:rsidR="003D7672" w:rsidRPr="003D7672" w:rsidRDefault="009F4E39" w:rsidP="003D7672">
            <w:pPr>
              <w:pStyle w:val="Heading2"/>
              <w:contextualSpacing w:val="0"/>
              <w:outlineLvl w:val="1"/>
              <w:rPr>
                <w:lang w:val="nl-NL"/>
              </w:rPr>
            </w:pPr>
            <w:r>
              <w:rPr>
                <w:lang w:val="nl-NL"/>
              </w:rPr>
              <w:t>tech support</w:t>
            </w:r>
            <w:r w:rsidR="003D7672" w:rsidRPr="003D7672">
              <w:rPr>
                <w:lang w:val="nl-NL"/>
              </w:rPr>
              <w:t xml:space="preserve">, </w:t>
            </w:r>
            <w:r w:rsidR="009362CB">
              <w:rPr>
                <w:rStyle w:val="SubtleReference"/>
                <w:lang w:val="nl-NL"/>
              </w:rPr>
              <w:t>Student aan huis</w:t>
            </w:r>
            <w:r w:rsidR="003D7672" w:rsidRPr="003D7672">
              <w:rPr>
                <w:rStyle w:val="SubtleReference"/>
                <w:lang w:val="nl-NL"/>
              </w:rPr>
              <w:t xml:space="preserve"> (</w:t>
            </w:r>
            <w:r w:rsidR="009362CB">
              <w:rPr>
                <w:rStyle w:val="SubtleReference"/>
                <w:lang w:val="nl-NL"/>
              </w:rPr>
              <w:t>tilburg</w:t>
            </w:r>
            <w:r w:rsidR="003D7672">
              <w:rPr>
                <w:rStyle w:val="SubtleReference"/>
                <w:lang w:val="nl-NL"/>
              </w:rPr>
              <w:t>)</w:t>
            </w:r>
          </w:p>
          <w:p w14:paraId="174A1507" w14:textId="0773FA86" w:rsidR="009362CB" w:rsidRPr="003D7672" w:rsidRDefault="009362CB" w:rsidP="009362CB">
            <w:pPr>
              <w:rPr>
                <w:lang w:val="nl-NL"/>
              </w:rPr>
            </w:pPr>
            <w:r>
              <w:rPr>
                <w:lang w:val="nl-NL"/>
              </w:rPr>
              <w:t xml:space="preserve">Bij student aan huis kan ik mijn kennis van </w:t>
            </w:r>
            <w:r w:rsidR="009F4E39">
              <w:rPr>
                <w:lang w:val="nl-NL"/>
              </w:rPr>
              <w:t>technologie</w:t>
            </w:r>
            <w:r>
              <w:rPr>
                <w:lang w:val="nl-NL"/>
              </w:rPr>
              <w:t xml:space="preserve"> en software erg goed toepassen. Ik kom hier dagelijks in contact met software gerelateerde problemen die voor mij een gewoonte zijn geworden. Snel problemen kunnen opsporen is een skill die ik heb ontwikkeld </w:t>
            </w:r>
            <w:r w:rsidR="009F4E39">
              <w:rPr>
                <w:lang w:val="nl-NL"/>
              </w:rPr>
              <w:t>tijdens</w:t>
            </w:r>
            <w:r>
              <w:rPr>
                <w:lang w:val="nl-NL"/>
              </w:rPr>
              <w:t xml:space="preserve"> mijn studie. Communicatie speelt ook een grote rol. Want het is niet alleen belangrijk dat het probleem </w:t>
            </w:r>
            <w:r w:rsidR="009F4E39">
              <w:rPr>
                <w:lang w:val="nl-NL"/>
              </w:rPr>
              <w:t>wordt opgelost</w:t>
            </w:r>
            <w:r>
              <w:rPr>
                <w:lang w:val="nl-NL"/>
              </w:rPr>
              <w:t>, maar dat je samen met de klant</w:t>
            </w:r>
            <w:r w:rsidR="009F4E39">
              <w:rPr>
                <w:lang w:val="nl-NL"/>
              </w:rPr>
              <w:t>,</w:t>
            </w:r>
            <w:r>
              <w:rPr>
                <w:lang w:val="nl-NL"/>
              </w:rPr>
              <w:t xml:space="preserve"> er een leuke en leerzame ervaring van ma</w:t>
            </w:r>
            <w:r w:rsidR="009F4E39">
              <w:rPr>
                <w:lang w:val="nl-NL"/>
              </w:rPr>
              <w:t>akt</w:t>
            </w:r>
            <w:r>
              <w:rPr>
                <w:lang w:val="nl-NL"/>
              </w:rPr>
              <w:t>. Elke ontmoeting is anders, en dat maakt het werk zo fantastisch.</w:t>
            </w:r>
          </w:p>
        </w:tc>
      </w:tr>
    </w:tbl>
    <w:p w14:paraId="05015B27" w14:textId="511E2E1F" w:rsidR="00DA59AA" w:rsidRPr="00CF1A49" w:rsidRDefault="009362CB" w:rsidP="0097790C">
      <w:pPr>
        <w:pStyle w:val="Heading1"/>
      </w:pPr>
      <w:r>
        <w:t>Opleiding</w:t>
      </w:r>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1D0BF1" w:rsidRPr="00B0202E" w14:paraId="53C0F354" w14:textId="77777777" w:rsidTr="009362CB">
        <w:tc>
          <w:tcPr>
            <w:tcW w:w="9290" w:type="dxa"/>
          </w:tcPr>
          <w:p w14:paraId="201292B4" w14:textId="58CCC58D" w:rsidR="001D0BF1" w:rsidRPr="009362CB" w:rsidRDefault="009362CB" w:rsidP="001D0BF1">
            <w:pPr>
              <w:pStyle w:val="Heading3"/>
              <w:contextualSpacing w:val="0"/>
              <w:outlineLvl w:val="2"/>
              <w:rPr>
                <w:lang w:val="nl-NL"/>
              </w:rPr>
            </w:pPr>
            <w:r w:rsidRPr="009362CB">
              <w:rPr>
                <w:lang w:val="nl-NL"/>
              </w:rPr>
              <w:t>0</w:t>
            </w:r>
            <w:r>
              <w:rPr>
                <w:lang w:val="nl-NL"/>
              </w:rPr>
              <w:t>9/2010 – 07/2015</w:t>
            </w:r>
          </w:p>
          <w:p w14:paraId="318EF104" w14:textId="48523442" w:rsidR="007538DC" w:rsidRPr="009362CB" w:rsidRDefault="009362CB" w:rsidP="009362CB">
            <w:pPr>
              <w:pStyle w:val="Heading2"/>
              <w:contextualSpacing w:val="0"/>
              <w:outlineLvl w:val="1"/>
              <w:rPr>
                <w:lang w:val="nl-NL"/>
              </w:rPr>
            </w:pPr>
            <w:r w:rsidRPr="009362CB">
              <w:rPr>
                <w:lang w:val="nl-NL"/>
              </w:rPr>
              <w:t>HAVO (N&amp;T) + Economie</w:t>
            </w:r>
            <w:r w:rsidR="001D0BF1" w:rsidRPr="009362CB">
              <w:rPr>
                <w:lang w:val="nl-NL"/>
              </w:rPr>
              <w:t xml:space="preserve">, </w:t>
            </w:r>
            <w:r w:rsidRPr="009362CB">
              <w:rPr>
                <w:rStyle w:val="SubtleReference"/>
                <w:lang w:val="nl-NL"/>
              </w:rPr>
              <w:t>2C</w:t>
            </w:r>
            <w:r>
              <w:rPr>
                <w:rStyle w:val="SubtleReference"/>
                <w:lang w:val="nl-NL"/>
              </w:rPr>
              <w:t>o</w:t>
            </w:r>
            <w:r w:rsidRPr="009362CB">
              <w:rPr>
                <w:rStyle w:val="SubtleReference"/>
                <w:lang w:val="nl-NL"/>
              </w:rPr>
              <w:t>llege cobbenhagen lyceum (tilburg)</w:t>
            </w:r>
          </w:p>
        </w:tc>
      </w:tr>
      <w:tr w:rsidR="00F61DF9" w:rsidRPr="00B0202E" w14:paraId="64322E17" w14:textId="77777777" w:rsidTr="009362CB">
        <w:tc>
          <w:tcPr>
            <w:tcW w:w="9290" w:type="dxa"/>
            <w:tcMar>
              <w:top w:w="216" w:type="dxa"/>
            </w:tcMar>
          </w:tcPr>
          <w:p w14:paraId="2C43C54B" w14:textId="6E15E87C" w:rsidR="00F61DF9" w:rsidRPr="009362CB" w:rsidRDefault="009362CB" w:rsidP="00F61DF9">
            <w:pPr>
              <w:pStyle w:val="Heading3"/>
              <w:contextualSpacing w:val="0"/>
              <w:outlineLvl w:val="2"/>
              <w:rPr>
                <w:lang w:val="nl-NL"/>
              </w:rPr>
            </w:pPr>
            <w:r w:rsidRPr="009362CB">
              <w:rPr>
                <w:lang w:val="nl-NL"/>
              </w:rPr>
              <w:t>09/2015 – 02/2016</w:t>
            </w:r>
          </w:p>
          <w:p w14:paraId="135D796E" w14:textId="77777777" w:rsidR="00F61DF9" w:rsidRDefault="009362CB" w:rsidP="009362CB">
            <w:pPr>
              <w:pStyle w:val="Heading2"/>
              <w:contextualSpacing w:val="0"/>
              <w:outlineLvl w:val="1"/>
              <w:rPr>
                <w:rStyle w:val="SubtleReference"/>
                <w:lang w:val="nl-NL"/>
              </w:rPr>
            </w:pPr>
            <w:r w:rsidRPr="009362CB">
              <w:rPr>
                <w:lang w:val="nl-NL"/>
              </w:rPr>
              <w:t>HBO Werktuigbouwkunde</w:t>
            </w:r>
            <w:r w:rsidR="00F61DF9" w:rsidRPr="009362CB">
              <w:rPr>
                <w:lang w:val="nl-NL"/>
              </w:rPr>
              <w:t xml:space="preserve">, </w:t>
            </w:r>
            <w:r w:rsidRPr="009362CB">
              <w:rPr>
                <w:rStyle w:val="SubtleReference"/>
                <w:lang w:val="nl-NL"/>
              </w:rPr>
              <w:t>fontys hogescholen (e</w:t>
            </w:r>
            <w:r>
              <w:rPr>
                <w:rStyle w:val="SubtleReference"/>
                <w:lang w:val="nl-NL"/>
              </w:rPr>
              <w:t>indhoven)</w:t>
            </w:r>
          </w:p>
          <w:p w14:paraId="486BA1FC" w14:textId="2F3EB2C8" w:rsidR="009362CB" w:rsidRPr="009362CB" w:rsidRDefault="009362CB" w:rsidP="009362CB">
            <w:pPr>
              <w:pStyle w:val="Heading2"/>
              <w:spacing w:after="0"/>
              <w:contextualSpacing w:val="0"/>
              <w:outlineLvl w:val="1"/>
              <w:rPr>
                <w:lang w:val="nl-NL"/>
              </w:rPr>
            </w:pPr>
          </w:p>
        </w:tc>
      </w:tr>
      <w:tr w:rsidR="009362CB" w:rsidRPr="00B0202E" w14:paraId="3BCF50F2" w14:textId="77777777" w:rsidTr="009362CB">
        <w:tc>
          <w:tcPr>
            <w:tcW w:w="9290" w:type="dxa"/>
          </w:tcPr>
          <w:p w14:paraId="386F9EEC" w14:textId="6E6F1F16" w:rsidR="009362CB" w:rsidRPr="00BE2D65" w:rsidRDefault="009362CB" w:rsidP="0086000C">
            <w:pPr>
              <w:pStyle w:val="Heading3"/>
              <w:contextualSpacing w:val="0"/>
              <w:outlineLvl w:val="2"/>
              <w:rPr>
                <w:lang w:val="nl-NL"/>
              </w:rPr>
            </w:pPr>
            <w:r w:rsidRPr="00BE2D65">
              <w:rPr>
                <w:lang w:val="nl-NL"/>
              </w:rPr>
              <w:t>09/2016 – 02/2017</w:t>
            </w:r>
          </w:p>
          <w:p w14:paraId="2D3094F5" w14:textId="287B3F0B" w:rsidR="009362CB" w:rsidRPr="009362CB" w:rsidRDefault="009362CB" w:rsidP="0086000C">
            <w:pPr>
              <w:pStyle w:val="Heading2"/>
              <w:contextualSpacing w:val="0"/>
              <w:outlineLvl w:val="1"/>
              <w:rPr>
                <w:lang w:val="nl-NL"/>
              </w:rPr>
            </w:pPr>
            <w:r w:rsidRPr="009362CB">
              <w:rPr>
                <w:lang w:val="nl-NL"/>
              </w:rPr>
              <w:t xml:space="preserve">HBO applied sciences, </w:t>
            </w:r>
            <w:r w:rsidRPr="009362CB">
              <w:rPr>
                <w:rStyle w:val="SubtleReference"/>
                <w:lang w:val="nl-NL"/>
              </w:rPr>
              <w:t>FOntys hogescholen (eindhoven)</w:t>
            </w:r>
          </w:p>
        </w:tc>
      </w:tr>
      <w:tr w:rsidR="009362CB" w:rsidRPr="00B0202E" w14:paraId="5E0A5946" w14:textId="77777777" w:rsidTr="009362CB">
        <w:tc>
          <w:tcPr>
            <w:tcW w:w="9290" w:type="dxa"/>
            <w:tcMar>
              <w:top w:w="216" w:type="dxa"/>
            </w:tcMar>
          </w:tcPr>
          <w:p w14:paraId="1B613ADE" w14:textId="74DF4AFB" w:rsidR="009362CB" w:rsidRPr="009362CB" w:rsidRDefault="009362CB" w:rsidP="0086000C">
            <w:pPr>
              <w:pStyle w:val="Heading3"/>
              <w:contextualSpacing w:val="0"/>
              <w:outlineLvl w:val="2"/>
              <w:rPr>
                <w:lang w:val="nl-NL"/>
              </w:rPr>
            </w:pPr>
            <w:r>
              <w:rPr>
                <w:lang w:val="nl-NL"/>
              </w:rPr>
              <w:t>02/2019</w:t>
            </w:r>
            <w:r w:rsidRPr="009362CB">
              <w:rPr>
                <w:lang w:val="nl-NL"/>
              </w:rPr>
              <w:t xml:space="preserve"> – </w:t>
            </w:r>
            <w:r>
              <w:rPr>
                <w:lang w:val="nl-NL"/>
              </w:rPr>
              <w:t>HEDEN</w:t>
            </w:r>
          </w:p>
          <w:p w14:paraId="374D2055" w14:textId="77777777" w:rsidR="009362CB" w:rsidRDefault="009362CB" w:rsidP="0086000C">
            <w:pPr>
              <w:pStyle w:val="Heading2"/>
              <w:contextualSpacing w:val="0"/>
              <w:outlineLvl w:val="1"/>
              <w:rPr>
                <w:rStyle w:val="SubtleReference"/>
                <w:lang w:val="nl-NL"/>
              </w:rPr>
            </w:pPr>
            <w:r w:rsidRPr="009362CB">
              <w:rPr>
                <w:lang w:val="nl-NL"/>
              </w:rPr>
              <w:t>HBO</w:t>
            </w:r>
            <w:r>
              <w:rPr>
                <w:lang w:val="nl-NL"/>
              </w:rPr>
              <w:t xml:space="preserve"> ICT (Software engineering &amp; AI)</w:t>
            </w:r>
            <w:r w:rsidRPr="009362CB">
              <w:rPr>
                <w:lang w:val="nl-NL"/>
              </w:rPr>
              <w:t xml:space="preserve">, </w:t>
            </w:r>
            <w:r w:rsidRPr="009362CB">
              <w:rPr>
                <w:rStyle w:val="SubtleReference"/>
                <w:lang w:val="nl-NL"/>
              </w:rPr>
              <w:t>fontys hogescholen (</w:t>
            </w:r>
            <w:r>
              <w:rPr>
                <w:rStyle w:val="SubtleReference"/>
                <w:lang w:val="nl-NL"/>
              </w:rPr>
              <w:t>T</w:t>
            </w:r>
            <w:r w:rsidRPr="009362CB">
              <w:rPr>
                <w:rStyle w:val="SubtleReference"/>
                <w:lang w:val="nl-NL"/>
              </w:rPr>
              <w:t>ILBURg</w:t>
            </w:r>
            <w:r>
              <w:rPr>
                <w:rStyle w:val="SubtleReference"/>
                <w:lang w:val="nl-NL"/>
              </w:rPr>
              <w:t>)</w:t>
            </w:r>
          </w:p>
          <w:p w14:paraId="7A1FD6F2" w14:textId="77777777" w:rsidR="009362CB" w:rsidRPr="00BE2D65" w:rsidRDefault="009362CB" w:rsidP="0086000C">
            <w:pPr>
              <w:pStyle w:val="Heading2"/>
              <w:contextualSpacing w:val="0"/>
              <w:outlineLvl w:val="1"/>
              <w:rPr>
                <w:rStyle w:val="SubtleReference"/>
                <w:lang w:val="nl-NL"/>
              </w:rPr>
            </w:pPr>
          </w:p>
          <w:p w14:paraId="577CDC05" w14:textId="77777777" w:rsidR="009362CB" w:rsidRPr="00BE2D65" w:rsidRDefault="009362CB" w:rsidP="0086000C">
            <w:pPr>
              <w:pStyle w:val="Heading2"/>
              <w:contextualSpacing w:val="0"/>
              <w:outlineLvl w:val="1"/>
              <w:rPr>
                <w:rStyle w:val="SubtleReference"/>
                <w:lang w:val="nl-NL"/>
              </w:rPr>
            </w:pPr>
          </w:p>
          <w:p w14:paraId="4DAB5047" w14:textId="77777777" w:rsidR="009362CB" w:rsidRDefault="009362CB" w:rsidP="0086000C">
            <w:pPr>
              <w:pStyle w:val="Heading2"/>
              <w:contextualSpacing w:val="0"/>
              <w:outlineLvl w:val="1"/>
              <w:rPr>
                <w:lang w:val="nl-NL"/>
              </w:rPr>
            </w:pPr>
          </w:p>
          <w:p w14:paraId="7C1C2026" w14:textId="71FE8E70" w:rsidR="0078377D" w:rsidRPr="009362CB" w:rsidRDefault="0078377D" w:rsidP="0086000C">
            <w:pPr>
              <w:pStyle w:val="Heading2"/>
              <w:contextualSpacing w:val="0"/>
              <w:outlineLvl w:val="1"/>
              <w:rPr>
                <w:lang w:val="nl-NL"/>
              </w:rPr>
            </w:pPr>
          </w:p>
        </w:tc>
      </w:tr>
    </w:tbl>
    <w:sdt>
      <w:sdtPr>
        <w:rPr>
          <w:b w:val="0"/>
          <w:smallCaps/>
          <w:color w:val="595959" w:themeColor="text1" w:themeTint="A6"/>
        </w:rPr>
        <w:alias w:val="Skills:"/>
        <w:tag w:val="Skills:"/>
        <w:id w:val="-1392877668"/>
        <w:placeholder>
          <w:docPart w:val="F3BF4A7B5C13488197E5CF492ADA467E"/>
        </w:placeholder>
        <w:temporary/>
        <w:showingPlcHdr/>
        <w15:appearance w15:val="hidden"/>
      </w:sdtPr>
      <w:sdtEndPr>
        <w:rPr>
          <w:b/>
          <w:smallCaps w:val="0"/>
          <w:color w:val="262626" w:themeColor="text1" w:themeTint="D9"/>
        </w:rPr>
      </w:sdtEndPr>
      <w:sdtContent>
        <w:p w14:paraId="741F179F" w14:textId="77777777" w:rsidR="00486277" w:rsidRPr="00CF1A49" w:rsidRDefault="00486277" w:rsidP="00486277">
          <w:pPr>
            <w:pStyle w:val="Heading1"/>
          </w:pPr>
          <w:r w:rsidRPr="00CF1A49">
            <w:t>Skills</w:t>
          </w:r>
        </w:p>
      </w:sdtContent>
    </w:sdt>
    <w:tbl>
      <w:tblPr>
        <w:tblStyle w:val="TableGrid"/>
        <w:tblW w:w="2692" w:type="pct"/>
        <w:tblInd w:w="-360" w:type="dxa"/>
        <w:tblCellMar>
          <w:left w:w="0" w:type="dxa"/>
          <w:right w:w="0" w:type="dxa"/>
        </w:tblCellMar>
        <w:tblLook w:val="04A0" w:firstRow="1" w:lastRow="0" w:firstColumn="1" w:lastColumn="0" w:noHBand="0" w:noVBand="1"/>
        <w:tblDescription w:val="Skills layout table"/>
      </w:tblPr>
      <w:tblGrid>
        <w:gridCol w:w="360"/>
        <w:gridCol w:w="4319"/>
        <w:gridCol w:w="360"/>
      </w:tblGrid>
      <w:tr w:rsidR="004E5A92" w:rsidRPr="006E1507" w14:paraId="31CB8B4E" w14:textId="77777777" w:rsidTr="004E5A92">
        <w:trPr>
          <w:gridBefore w:val="1"/>
          <w:wBefore w:w="360" w:type="dxa"/>
        </w:trPr>
        <w:tc>
          <w:tcPr>
            <w:tcW w:w="4680" w:type="dxa"/>
            <w:gridSpan w:val="2"/>
          </w:tcPr>
          <w:p w14:paraId="369FD85B" w14:textId="56015C70" w:rsidR="004E5A92" w:rsidRDefault="004E5A92" w:rsidP="004E5A92">
            <w:pPr>
              <w:pStyle w:val="ListBullet"/>
              <w:contextualSpacing w:val="0"/>
            </w:pPr>
            <w:r>
              <w:t>Agile Methodologies</w:t>
            </w:r>
          </w:p>
          <w:p w14:paraId="0D441606" w14:textId="26E27423" w:rsidR="0020068F" w:rsidRPr="006E1507" w:rsidRDefault="0020068F" w:rsidP="004E5A92">
            <w:pPr>
              <w:pStyle w:val="ListBullet"/>
              <w:contextualSpacing w:val="0"/>
            </w:pPr>
            <w:r>
              <w:t>SCRUM</w:t>
            </w:r>
          </w:p>
          <w:p w14:paraId="61AA6CCD" w14:textId="4036F344" w:rsidR="004E5A92" w:rsidRDefault="004E5A92" w:rsidP="004E5A92">
            <w:pPr>
              <w:pStyle w:val="ListBullet"/>
              <w:contextualSpacing w:val="0"/>
            </w:pPr>
            <w:r>
              <w:t>Software Design / Architecture</w:t>
            </w:r>
          </w:p>
          <w:p w14:paraId="4275A721" w14:textId="4F6E3F2E" w:rsidR="004E5A92" w:rsidRDefault="004E5A92" w:rsidP="006E1507">
            <w:pPr>
              <w:pStyle w:val="ListBullet"/>
              <w:contextualSpacing w:val="0"/>
            </w:pPr>
            <w:r>
              <w:t>Full-Stack web development</w:t>
            </w:r>
          </w:p>
          <w:p w14:paraId="537A9A5B" w14:textId="4CF02859" w:rsidR="004E5A92" w:rsidRDefault="004E5A92" w:rsidP="006E1507">
            <w:pPr>
              <w:pStyle w:val="ListBullet"/>
              <w:contextualSpacing w:val="0"/>
            </w:pPr>
            <w:r>
              <w:t>Quality Assurance</w:t>
            </w:r>
          </w:p>
          <w:p w14:paraId="3C70AEEC" w14:textId="72B0150F" w:rsidR="004E5A92" w:rsidRDefault="004E5A92" w:rsidP="004E5A92">
            <w:pPr>
              <w:pStyle w:val="ListBullet"/>
              <w:contextualSpacing w:val="0"/>
            </w:pPr>
            <w:proofErr w:type="spellStart"/>
            <w:r>
              <w:t>Communicatie</w:t>
            </w:r>
            <w:proofErr w:type="spellEnd"/>
          </w:p>
          <w:p w14:paraId="0C7FE71C" w14:textId="511E8570" w:rsidR="004E5A92" w:rsidRDefault="004E5A92" w:rsidP="004E5A92">
            <w:pPr>
              <w:pStyle w:val="ListBullet"/>
              <w:contextualSpacing w:val="0"/>
            </w:pPr>
            <w:proofErr w:type="spellStart"/>
            <w:r>
              <w:t>Onderzoeksvaardighe</w:t>
            </w:r>
            <w:r w:rsidR="0078377D">
              <w:t>id</w:t>
            </w:r>
            <w:proofErr w:type="spellEnd"/>
          </w:p>
          <w:p w14:paraId="36C47CDD" w14:textId="199BC0C6" w:rsidR="004E5A92" w:rsidRPr="006E1507" w:rsidRDefault="004E5A92" w:rsidP="004E5A92">
            <w:pPr>
              <w:pStyle w:val="Heading1"/>
              <w:outlineLvl w:val="0"/>
            </w:pPr>
            <w:r>
              <w:t>Software</w:t>
            </w:r>
          </w:p>
        </w:tc>
      </w:tr>
      <w:tr w:rsidR="004E5A92" w:rsidRPr="006E1507" w14:paraId="3E8B5CF6" w14:textId="77777777" w:rsidTr="004E5A92">
        <w:trPr>
          <w:gridAfter w:val="1"/>
          <w:wAfter w:w="360" w:type="dxa"/>
        </w:trPr>
        <w:tc>
          <w:tcPr>
            <w:tcW w:w="4680" w:type="dxa"/>
            <w:gridSpan w:val="2"/>
            <w:tcMar>
              <w:left w:w="360" w:type="dxa"/>
            </w:tcMar>
          </w:tcPr>
          <w:p w14:paraId="5C6D8479" w14:textId="77777777" w:rsidR="004E5A92" w:rsidRDefault="004E5A92" w:rsidP="004E5A92">
            <w:pPr>
              <w:pStyle w:val="ListBullet"/>
            </w:pPr>
            <w:r>
              <w:t>C#</w:t>
            </w:r>
          </w:p>
          <w:p w14:paraId="708004B3" w14:textId="77777777" w:rsidR="004E5A92" w:rsidRPr="006E1507" w:rsidRDefault="004E5A92" w:rsidP="00325172">
            <w:pPr>
              <w:pStyle w:val="ListBullet"/>
              <w:contextualSpacing w:val="0"/>
            </w:pPr>
            <w:r>
              <w:t>Java</w:t>
            </w:r>
          </w:p>
          <w:p w14:paraId="3242D79E" w14:textId="78F324AE" w:rsidR="004E5A92" w:rsidRDefault="004E5A92" w:rsidP="004E5A92">
            <w:pPr>
              <w:pStyle w:val="ListBullet"/>
              <w:contextualSpacing w:val="0"/>
            </w:pPr>
            <w:r>
              <w:t>JavaScript / TypeScript</w:t>
            </w:r>
          </w:p>
          <w:p w14:paraId="22D32F35" w14:textId="5150086D" w:rsidR="004E5A92" w:rsidRDefault="004E5A92" w:rsidP="004E5A92">
            <w:pPr>
              <w:pStyle w:val="ListBullet"/>
              <w:contextualSpacing w:val="0"/>
            </w:pPr>
            <w:r>
              <w:t>HTML &amp; CSS</w:t>
            </w:r>
          </w:p>
          <w:p w14:paraId="6DADC5D5" w14:textId="46A0D42D" w:rsidR="004E5A92" w:rsidRPr="006E1507" w:rsidRDefault="004E5A92" w:rsidP="004E5A92">
            <w:pPr>
              <w:pStyle w:val="ListBullet"/>
              <w:contextualSpacing w:val="0"/>
            </w:pPr>
            <w:r>
              <w:t>SQL</w:t>
            </w:r>
          </w:p>
        </w:tc>
      </w:tr>
    </w:tbl>
    <w:p w14:paraId="68ABF983" w14:textId="037A2875" w:rsidR="00AD782D" w:rsidRPr="00CF1A49" w:rsidRDefault="004E5A92" w:rsidP="0062312F">
      <w:pPr>
        <w:pStyle w:val="Heading1"/>
      </w:pPr>
      <w:r>
        <w:t xml:space="preserve"> </w:t>
      </w:r>
      <w:r w:rsidR="009362CB">
        <w:t>talen</w:t>
      </w:r>
    </w:p>
    <w:p w14:paraId="0E2160D4" w14:textId="386517A1" w:rsidR="009362CB" w:rsidRPr="009362CB" w:rsidRDefault="009362CB" w:rsidP="009362CB">
      <w:pPr>
        <w:pStyle w:val="ListBullet"/>
        <w:rPr>
          <w:sz w:val="24"/>
          <w:szCs w:val="24"/>
        </w:rPr>
      </w:pPr>
      <w:r w:rsidRPr="009362CB">
        <w:rPr>
          <w:sz w:val="24"/>
          <w:szCs w:val="24"/>
        </w:rPr>
        <w:t xml:space="preserve">Engels </w:t>
      </w:r>
      <w:r w:rsidR="00B0202E">
        <w:rPr>
          <w:sz w:val="24"/>
          <w:szCs w:val="24"/>
        </w:rPr>
        <w:t>C2</w:t>
      </w:r>
    </w:p>
    <w:p w14:paraId="3D2B1588" w14:textId="305667F5" w:rsidR="009362CB" w:rsidRPr="009362CB" w:rsidRDefault="009362CB" w:rsidP="009362CB">
      <w:pPr>
        <w:pStyle w:val="ListBullet"/>
        <w:rPr>
          <w:sz w:val="24"/>
          <w:szCs w:val="24"/>
        </w:rPr>
      </w:pPr>
      <w:proofErr w:type="spellStart"/>
      <w:r w:rsidRPr="009362CB">
        <w:rPr>
          <w:sz w:val="24"/>
          <w:szCs w:val="24"/>
        </w:rPr>
        <w:t>Nederlands</w:t>
      </w:r>
      <w:proofErr w:type="spellEnd"/>
      <w:r w:rsidRPr="009362CB">
        <w:rPr>
          <w:sz w:val="24"/>
          <w:szCs w:val="24"/>
        </w:rPr>
        <w:t xml:space="preserve"> </w:t>
      </w:r>
      <w:r w:rsidR="00B0202E">
        <w:rPr>
          <w:sz w:val="24"/>
          <w:szCs w:val="24"/>
        </w:rPr>
        <w:t>C1</w:t>
      </w:r>
    </w:p>
    <w:p w14:paraId="2890100D" w14:textId="78569855" w:rsidR="00B51D1B" w:rsidRDefault="009362CB" w:rsidP="0044402F">
      <w:pPr>
        <w:pStyle w:val="ListBullet"/>
        <w:rPr>
          <w:sz w:val="24"/>
          <w:szCs w:val="24"/>
        </w:rPr>
      </w:pPr>
      <w:r w:rsidRPr="009362CB">
        <w:rPr>
          <w:sz w:val="24"/>
          <w:szCs w:val="24"/>
        </w:rPr>
        <w:t>Pools B1</w:t>
      </w:r>
    </w:p>
    <w:p w14:paraId="2D1EF30F" w14:textId="7CFBE969" w:rsidR="00CA4F14" w:rsidRPr="00CA4F14" w:rsidRDefault="007A5950" w:rsidP="007A5950">
      <w:pPr>
        <w:tabs>
          <w:tab w:val="left" w:pos="3270"/>
        </w:tabs>
      </w:pPr>
      <w:r>
        <w:tab/>
      </w:r>
    </w:p>
    <w:p w14:paraId="40515051" w14:textId="257D36F9" w:rsidR="00CA4F14" w:rsidRDefault="00CA4F14" w:rsidP="00CA4F14">
      <w:pPr>
        <w:tabs>
          <w:tab w:val="left" w:pos="3960"/>
        </w:tabs>
        <w:rPr>
          <w:sz w:val="24"/>
          <w:szCs w:val="24"/>
        </w:rPr>
      </w:pPr>
      <w:r>
        <w:rPr>
          <w:sz w:val="24"/>
          <w:szCs w:val="24"/>
        </w:rPr>
        <w:tab/>
      </w:r>
    </w:p>
    <w:p w14:paraId="5D5F20E1" w14:textId="77777777" w:rsidR="00CA4F14" w:rsidRPr="00CA4F14" w:rsidRDefault="00CA4F14" w:rsidP="00CA4F14"/>
    <w:sectPr w:rsidR="00CA4F14" w:rsidRPr="00CA4F14" w:rsidSect="005A1B10">
      <w:footerReference w:type="default" r:id="rId7"/>
      <w:headerReference w:type="first" r:id="rId8"/>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123FC" w14:textId="77777777" w:rsidR="00E921EF" w:rsidRDefault="00E921EF" w:rsidP="0068194B">
      <w:r>
        <w:separator/>
      </w:r>
    </w:p>
    <w:p w14:paraId="6B2E477F" w14:textId="77777777" w:rsidR="00E921EF" w:rsidRDefault="00E921EF"/>
    <w:p w14:paraId="6979C1E1" w14:textId="77777777" w:rsidR="00E921EF" w:rsidRDefault="00E921EF"/>
  </w:endnote>
  <w:endnote w:type="continuationSeparator" w:id="0">
    <w:p w14:paraId="1A5B1667" w14:textId="77777777" w:rsidR="00E921EF" w:rsidRDefault="00E921EF" w:rsidP="0068194B">
      <w:r>
        <w:continuationSeparator/>
      </w:r>
    </w:p>
    <w:p w14:paraId="337728FD" w14:textId="77777777" w:rsidR="00E921EF" w:rsidRDefault="00E921EF"/>
    <w:p w14:paraId="7D6C34E5" w14:textId="77777777" w:rsidR="00E921EF" w:rsidRDefault="00E921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3606279"/>
      <w:docPartObj>
        <w:docPartGallery w:val="Page Numbers (Bottom of Page)"/>
        <w:docPartUnique/>
      </w:docPartObj>
    </w:sdtPr>
    <w:sdtEndPr>
      <w:rPr>
        <w:noProof/>
      </w:rPr>
    </w:sdtEndPr>
    <w:sdtContent>
      <w:p w14:paraId="133E33C6"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395BE" w14:textId="77777777" w:rsidR="00E921EF" w:rsidRDefault="00E921EF" w:rsidP="0068194B">
      <w:r>
        <w:separator/>
      </w:r>
    </w:p>
    <w:p w14:paraId="05344E67" w14:textId="77777777" w:rsidR="00E921EF" w:rsidRDefault="00E921EF"/>
    <w:p w14:paraId="42B0779F" w14:textId="77777777" w:rsidR="00E921EF" w:rsidRDefault="00E921EF"/>
  </w:footnote>
  <w:footnote w:type="continuationSeparator" w:id="0">
    <w:p w14:paraId="54D28188" w14:textId="77777777" w:rsidR="00E921EF" w:rsidRDefault="00E921EF" w:rsidP="0068194B">
      <w:r>
        <w:continuationSeparator/>
      </w:r>
    </w:p>
    <w:p w14:paraId="2AC02CA1" w14:textId="77777777" w:rsidR="00E921EF" w:rsidRDefault="00E921EF"/>
    <w:p w14:paraId="297CD762" w14:textId="77777777" w:rsidR="00E921EF" w:rsidRDefault="00E921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BF997"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0F3D55CD" wp14:editId="3F114648">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18031831"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8997E18"/>
    <w:multiLevelType w:val="hybridMultilevel"/>
    <w:tmpl w:val="7750D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96362F"/>
    <w:multiLevelType w:val="hybridMultilevel"/>
    <w:tmpl w:val="EC16C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8"/>
  </w:num>
  <w:num w:numId="3">
    <w:abstractNumId w:val="7"/>
  </w:num>
  <w:num w:numId="4">
    <w:abstractNumId w:val="6"/>
  </w:num>
  <w:num w:numId="5">
    <w:abstractNumId w:val="10"/>
  </w:num>
  <w:num w:numId="6">
    <w:abstractNumId w:val="3"/>
  </w:num>
  <w:num w:numId="7">
    <w:abstractNumId w:val="11"/>
  </w:num>
  <w:num w:numId="8">
    <w:abstractNumId w:val="2"/>
  </w:num>
  <w:num w:numId="9">
    <w:abstractNumId w:val="14"/>
  </w:num>
  <w:num w:numId="10">
    <w:abstractNumId w:val="5"/>
  </w:num>
  <w:num w:numId="11">
    <w:abstractNumId w:val="4"/>
  </w:num>
  <w:num w:numId="12">
    <w:abstractNumId w:val="1"/>
  </w:num>
  <w:num w:numId="13">
    <w:abstractNumId w:val="0"/>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672"/>
    <w:rsid w:val="000001EF"/>
    <w:rsid w:val="00007322"/>
    <w:rsid w:val="00007728"/>
    <w:rsid w:val="00024584"/>
    <w:rsid w:val="00024730"/>
    <w:rsid w:val="00055E95"/>
    <w:rsid w:val="00065D0E"/>
    <w:rsid w:val="0007021F"/>
    <w:rsid w:val="000B2BA5"/>
    <w:rsid w:val="000F2F8C"/>
    <w:rsid w:val="0010006E"/>
    <w:rsid w:val="00103B15"/>
    <w:rsid w:val="001045A8"/>
    <w:rsid w:val="00114A91"/>
    <w:rsid w:val="001427E1"/>
    <w:rsid w:val="00163668"/>
    <w:rsid w:val="00171566"/>
    <w:rsid w:val="00174676"/>
    <w:rsid w:val="001755A8"/>
    <w:rsid w:val="00184014"/>
    <w:rsid w:val="00192008"/>
    <w:rsid w:val="001C0E68"/>
    <w:rsid w:val="001C4B6F"/>
    <w:rsid w:val="001D0BF1"/>
    <w:rsid w:val="001E3120"/>
    <w:rsid w:val="001E7E0C"/>
    <w:rsid w:val="001F0BB0"/>
    <w:rsid w:val="001F4E6D"/>
    <w:rsid w:val="001F6140"/>
    <w:rsid w:val="0020068F"/>
    <w:rsid w:val="00203573"/>
    <w:rsid w:val="0020597D"/>
    <w:rsid w:val="00213B4C"/>
    <w:rsid w:val="002253B0"/>
    <w:rsid w:val="00236D54"/>
    <w:rsid w:val="00241D8C"/>
    <w:rsid w:val="00241FDB"/>
    <w:rsid w:val="0024720C"/>
    <w:rsid w:val="002617AE"/>
    <w:rsid w:val="002638D0"/>
    <w:rsid w:val="002647D3"/>
    <w:rsid w:val="00275EAE"/>
    <w:rsid w:val="00294998"/>
    <w:rsid w:val="00297F18"/>
    <w:rsid w:val="002A1945"/>
    <w:rsid w:val="002B2958"/>
    <w:rsid w:val="002B3FC8"/>
    <w:rsid w:val="002D23C5"/>
    <w:rsid w:val="002D6137"/>
    <w:rsid w:val="002E7E61"/>
    <w:rsid w:val="002F05E5"/>
    <w:rsid w:val="002F254D"/>
    <w:rsid w:val="002F30E4"/>
    <w:rsid w:val="00307140"/>
    <w:rsid w:val="00316DFF"/>
    <w:rsid w:val="00325B57"/>
    <w:rsid w:val="00336056"/>
    <w:rsid w:val="003544E1"/>
    <w:rsid w:val="00360379"/>
    <w:rsid w:val="00361CD3"/>
    <w:rsid w:val="00366398"/>
    <w:rsid w:val="003A0632"/>
    <w:rsid w:val="003A30E5"/>
    <w:rsid w:val="003A6ADF"/>
    <w:rsid w:val="003B5928"/>
    <w:rsid w:val="003B651C"/>
    <w:rsid w:val="003D380F"/>
    <w:rsid w:val="003D7672"/>
    <w:rsid w:val="003E160D"/>
    <w:rsid w:val="003F1D5F"/>
    <w:rsid w:val="00405128"/>
    <w:rsid w:val="00406CFF"/>
    <w:rsid w:val="00416B25"/>
    <w:rsid w:val="00420592"/>
    <w:rsid w:val="004319E0"/>
    <w:rsid w:val="00437E8C"/>
    <w:rsid w:val="00440225"/>
    <w:rsid w:val="0044402F"/>
    <w:rsid w:val="004726BC"/>
    <w:rsid w:val="00474105"/>
    <w:rsid w:val="00480E6E"/>
    <w:rsid w:val="00486277"/>
    <w:rsid w:val="00494CF6"/>
    <w:rsid w:val="00495F8D"/>
    <w:rsid w:val="004A1FAE"/>
    <w:rsid w:val="004A32FF"/>
    <w:rsid w:val="004B06EB"/>
    <w:rsid w:val="004B6AD0"/>
    <w:rsid w:val="004C2D5D"/>
    <w:rsid w:val="004C33E1"/>
    <w:rsid w:val="004E01EB"/>
    <w:rsid w:val="004E2794"/>
    <w:rsid w:val="004E5A92"/>
    <w:rsid w:val="00510392"/>
    <w:rsid w:val="00513E2A"/>
    <w:rsid w:val="00566A35"/>
    <w:rsid w:val="0056701E"/>
    <w:rsid w:val="005740D7"/>
    <w:rsid w:val="005A0F26"/>
    <w:rsid w:val="005A1B10"/>
    <w:rsid w:val="005A6850"/>
    <w:rsid w:val="005B1B1B"/>
    <w:rsid w:val="005C5932"/>
    <w:rsid w:val="005D3CA7"/>
    <w:rsid w:val="005D4CC1"/>
    <w:rsid w:val="005F4B91"/>
    <w:rsid w:val="005F55D2"/>
    <w:rsid w:val="0062312F"/>
    <w:rsid w:val="00625F2C"/>
    <w:rsid w:val="006618E9"/>
    <w:rsid w:val="0068194B"/>
    <w:rsid w:val="00692703"/>
    <w:rsid w:val="006A1962"/>
    <w:rsid w:val="006B5D48"/>
    <w:rsid w:val="006B7D7B"/>
    <w:rsid w:val="006C1A5E"/>
    <w:rsid w:val="006E1507"/>
    <w:rsid w:val="00712D8B"/>
    <w:rsid w:val="007273B7"/>
    <w:rsid w:val="00733E0A"/>
    <w:rsid w:val="0074403D"/>
    <w:rsid w:val="00746D44"/>
    <w:rsid w:val="007538DC"/>
    <w:rsid w:val="00757803"/>
    <w:rsid w:val="0078377D"/>
    <w:rsid w:val="0079206B"/>
    <w:rsid w:val="00796076"/>
    <w:rsid w:val="007A5950"/>
    <w:rsid w:val="007C0566"/>
    <w:rsid w:val="007C606B"/>
    <w:rsid w:val="007E6A61"/>
    <w:rsid w:val="00801140"/>
    <w:rsid w:val="00803404"/>
    <w:rsid w:val="00813612"/>
    <w:rsid w:val="00834955"/>
    <w:rsid w:val="00855B59"/>
    <w:rsid w:val="00860461"/>
    <w:rsid w:val="0086487C"/>
    <w:rsid w:val="00870B20"/>
    <w:rsid w:val="008829F8"/>
    <w:rsid w:val="00885897"/>
    <w:rsid w:val="008A6538"/>
    <w:rsid w:val="008C7056"/>
    <w:rsid w:val="008F3B14"/>
    <w:rsid w:val="00901899"/>
    <w:rsid w:val="0090344B"/>
    <w:rsid w:val="00905715"/>
    <w:rsid w:val="0091321E"/>
    <w:rsid w:val="00913946"/>
    <w:rsid w:val="0092726B"/>
    <w:rsid w:val="009361BA"/>
    <w:rsid w:val="009362CB"/>
    <w:rsid w:val="00944F78"/>
    <w:rsid w:val="009510E7"/>
    <w:rsid w:val="00952C89"/>
    <w:rsid w:val="009571D8"/>
    <w:rsid w:val="009650EA"/>
    <w:rsid w:val="0097790C"/>
    <w:rsid w:val="0098506E"/>
    <w:rsid w:val="009A44CE"/>
    <w:rsid w:val="009C4DFC"/>
    <w:rsid w:val="009D44F8"/>
    <w:rsid w:val="009E3160"/>
    <w:rsid w:val="009F220C"/>
    <w:rsid w:val="009F3B05"/>
    <w:rsid w:val="009F4931"/>
    <w:rsid w:val="009F4E39"/>
    <w:rsid w:val="00A14534"/>
    <w:rsid w:val="00A16DAA"/>
    <w:rsid w:val="00A24162"/>
    <w:rsid w:val="00A25023"/>
    <w:rsid w:val="00A270EA"/>
    <w:rsid w:val="00A34BA2"/>
    <w:rsid w:val="00A36F27"/>
    <w:rsid w:val="00A42E32"/>
    <w:rsid w:val="00A46E63"/>
    <w:rsid w:val="00A51DC5"/>
    <w:rsid w:val="00A53DE1"/>
    <w:rsid w:val="00A615E1"/>
    <w:rsid w:val="00A755E8"/>
    <w:rsid w:val="00A93A5D"/>
    <w:rsid w:val="00A96151"/>
    <w:rsid w:val="00AB32F8"/>
    <w:rsid w:val="00AB610B"/>
    <w:rsid w:val="00AD360E"/>
    <w:rsid w:val="00AD40FB"/>
    <w:rsid w:val="00AD782D"/>
    <w:rsid w:val="00AE7650"/>
    <w:rsid w:val="00B0202E"/>
    <w:rsid w:val="00B10EBE"/>
    <w:rsid w:val="00B17A11"/>
    <w:rsid w:val="00B236F1"/>
    <w:rsid w:val="00B50F99"/>
    <w:rsid w:val="00B51D1B"/>
    <w:rsid w:val="00B540F4"/>
    <w:rsid w:val="00B60FD0"/>
    <w:rsid w:val="00B622DF"/>
    <w:rsid w:val="00B6332A"/>
    <w:rsid w:val="00B81760"/>
    <w:rsid w:val="00B8494C"/>
    <w:rsid w:val="00BA1546"/>
    <w:rsid w:val="00BB4E51"/>
    <w:rsid w:val="00BD431F"/>
    <w:rsid w:val="00BE2D65"/>
    <w:rsid w:val="00BE423E"/>
    <w:rsid w:val="00BF61AC"/>
    <w:rsid w:val="00C47FA6"/>
    <w:rsid w:val="00C52A69"/>
    <w:rsid w:val="00C57377"/>
    <w:rsid w:val="00C57FC6"/>
    <w:rsid w:val="00C66A7D"/>
    <w:rsid w:val="00C779DA"/>
    <w:rsid w:val="00C814F7"/>
    <w:rsid w:val="00CA4B4D"/>
    <w:rsid w:val="00CA4F14"/>
    <w:rsid w:val="00CB35C3"/>
    <w:rsid w:val="00CD323D"/>
    <w:rsid w:val="00CE4030"/>
    <w:rsid w:val="00CE64B3"/>
    <w:rsid w:val="00CF1A49"/>
    <w:rsid w:val="00D0630C"/>
    <w:rsid w:val="00D243A9"/>
    <w:rsid w:val="00D26378"/>
    <w:rsid w:val="00D305E5"/>
    <w:rsid w:val="00D37CD3"/>
    <w:rsid w:val="00D66A52"/>
    <w:rsid w:val="00D66EFA"/>
    <w:rsid w:val="00D72A2D"/>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5632B"/>
    <w:rsid w:val="00E70240"/>
    <w:rsid w:val="00E71E6B"/>
    <w:rsid w:val="00E81CC5"/>
    <w:rsid w:val="00E85A87"/>
    <w:rsid w:val="00E85B4A"/>
    <w:rsid w:val="00E921EF"/>
    <w:rsid w:val="00E9528E"/>
    <w:rsid w:val="00EA5099"/>
    <w:rsid w:val="00EC1351"/>
    <w:rsid w:val="00EC4CBF"/>
    <w:rsid w:val="00EE2CA8"/>
    <w:rsid w:val="00EF17E8"/>
    <w:rsid w:val="00EF51D9"/>
    <w:rsid w:val="00F130DD"/>
    <w:rsid w:val="00F24884"/>
    <w:rsid w:val="00F476C4"/>
    <w:rsid w:val="00F61DF9"/>
    <w:rsid w:val="00F81960"/>
    <w:rsid w:val="00F8769D"/>
    <w:rsid w:val="00F9350C"/>
    <w:rsid w:val="00F94EB5"/>
    <w:rsid w:val="00F9624D"/>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0B8E65"/>
  <w15:chartTrackingRefBased/>
  <w15:docId w15:val="{DA99C6E5-2749-4243-9AB1-86330F867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BD5B7C36CD044F787BA061119302FA3"/>
        <w:category>
          <w:name w:val="General"/>
          <w:gallery w:val="placeholder"/>
        </w:category>
        <w:types>
          <w:type w:val="bbPlcHdr"/>
        </w:types>
        <w:behaviors>
          <w:behavior w:val="content"/>
        </w:behaviors>
        <w:guid w:val="{4B202EFE-B035-4B88-87F4-D6374A722250}"/>
      </w:docPartPr>
      <w:docPartBody>
        <w:p w:rsidR="008427CB" w:rsidRDefault="00A90059">
          <w:pPr>
            <w:pStyle w:val="8BD5B7C36CD044F787BA061119302FA3"/>
          </w:pPr>
          <w:r w:rsidRPr="00CF1A49">
            <w:t>·</w:t>
          </w:r>
        </w:p>
      </w:docPartBody>
    </w:docPart>
    <w:docPart>
      <w:docPartPr>
        <w:name w:val="15DD5265BEE54726AFD190743FDD30BC"/>
        <w:category>
          <w:name w:val="General"/>
          <w:gallery w:val="placeholder"/>
        </w:category>
        <w:types>
          <w:type w:val="bbPlcHdr"/>
        </w:types>
        <w:behaviors>
          <w:behavior w:val="content"/>
        </w:behaviors>
        <w:guid w:val="{BD105E6C-198D-41E2-ADF1-BC121FD5AB7F}"/>
      </w:docPartPr>
      <w:docPartBody>
        <w:p w:rsidR="008427CB" w:rsidRDefault="00A90059">
          <w:pPr>
            <w:pStyle w:val="15DD5265BEE54726AFD190743FDD30BC"/>
          </w:pPr>
          <w:r w:rsidRPr="00CF1A49">
            <w:t>·</w:t>
          </w:r>
        </w:p>
      </w:docPartBody>
    </w:docPart>
    <w:docPart>
      <w:docPartPr>
        <w:name w:val="F3BF4A7B5C13488197E5CF492ADA467E"/>
        <w:category>
          <w:name w:val="General"/>
          <w:gallery w:val="placeholder"/>
        </w:category>
        <w:types>
          <w:type w:val="bbPlcHdr"/>
        </w:types>
        <w:behaviors>
          <w:behavior w:val="content"/>
        </w:behaviors>
        <w:guid w:val="{C5206BB0-44A1-4DEE-A6C6-80CC03C1B67C}"/>
      </w:docPartPr>
      <w:docPartBody>
        <w:p w:rsidR="008427CB" w:rsidRDefault="00A90059">
          <w:pPr>
            <w:pStyle w:val="F3BF4A7B5C13488197E5CF492ADA467E"/>
          </w:pPr>
          <w:r w:rsidRPr="00CF1A49">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A87"/>
    <w:rsid w:val="00352624"/>
    <w:rsid w:val="004868F0"/>
    <w:rsid w:val="007E7167"/>
    <w:rsid w:val="008427CB"/>
    <w:rsid w:val="00A90059"/>
    <w:rsid w:val="00BA1A87"/>
    <w:rsid w:val="00DA28DC"/>
    <w:rsid w:val="00EA5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8BD5B7C36CD044F787BA061119302FA3">
    <w:name w:val="8BD5B7C36CD044F787BA061119302FA3"/>
  </w:style>
  <w:style w:type="paragraph" w:customStyle="1" w:styleId="15DD5265BEE54726AFD190743FDD30BC">
    <w:name w:val="15DD5265BEE54726AFD190743FDD30BC"/>
  </w:style>
  <w:style w:type="character" w:styleId="SubtleReference">
    <w:name w:val="Subtle Reference"/>
    <w:basedOn w:val="DefaultParagraphFont"/>
    <w:uiPriority w:val="10"/>
    <w:qFormat/>
    <w:rsid w:val="00BA1A87"/>
    <w:rPr>
      <w:b/>
      <w:caps w:val="0"/>
      <w:smallCaps/>
      <w:color w:val="595959" w:themeColor="text1" w:themeTint="A6"/>
    </w:rPr>
  </w:style>
  <w:style w:type="paragraph" w:customStyle="1" w:styleId="F3BF4A7B5C13488197E5CF492ADA467E">
    <w:name w:val="F3BF4A7B5C13488197E5CF492ADA46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resume.dotx</Template>
  <TotalTime>144</TotalTime>
  <Pages>3</Pages>
  <Words>614</Words>
  <Characters>3503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Mierzejek</dc:creator>
  <cp:keywords/>
  <dc:description/>
  <cp:lastModifiedBy>Mierzejek,Mateusz M.</cp:lastModifiedBy>
  <cp:revision>32</cp:revision>
  <dcterms:created xsi:type="dcterms:W3CDTF">2021-06-03T12:55:00Z</dcterms:created>
  <dcterms:modified xsi:type="dcterms:W3CDTF">2021-09-13T10:20:00Z</dcterms:modified>
  <cp:category/>
</cp:coreProperties>
</file>